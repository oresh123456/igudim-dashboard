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C66E" w14:textId="6848D68A" w:rsidR="009C3DA1" w:rsidRDefault="009C3DA1" w:rsidP="006278B2">
      <w:pPr>
        <w:jc w:val="center"/>
        <w:rPr>
          <w:b/>
          <w:bCs/>
          <w:rtl/>
        </w:rPr>
      </w:pPr>
      <w:r w:rsidRPr="006278B2">
        <w:rPr>
          <w:rFonts w:hint="cs"/>
          <w:b/>
          <w:bCs/>
          <w:rtl/>
        </w:rPr>
        <w:t xml:space="preserve">עקרונות עיצוב לפרויקט </w:t>
      </w:r>
      <w:r w:rsidR="00EF3576">
        <w:rPr>
          <w:rFonts w:hint="cs"/>
          <w:b/>
          <w:bCs/>
          <w:rtl/>
        </w:rPr>
        <w:t>משרד התרבות והספורט</w:t>
      </w:r>
    </w:p>
    <w:p w14:paraId="25B2A190" w14:textId="476EBA03" w:rsidR="00EF3576" w:rsidRDefault="00EF3576" w:rsidP="006278B2">
      <w:pPr>
        <w:jc w:val="center"/>
        <w:rPr>
          <w:b/>
          <w:bCs/>
          <w:rtl/>
        </w:rPr>
      </w:pPr>
    </w:p>
    <w:p w14:paraId="12360295" w14:textId="77777777" w:rsidR="00EF3576" w:rsidRPr="00EF3576" w:rsidRDefault="00EF3576" w:rsidP="00EF3576">
      <w:pPr>
        <w:bidi/>
        <w:rPr>
          <w:b/>
          <w:bCs/>
        </w:rPr>
      </w:pPr>
      <w:r w:rsidRPr="00EF3576">
        <w:rPr>
          <w:b/>
          <w:bCs/>
          <w:rtl/>
        </w:rPr>
        <w:t>מבנה הדשבורד</w:t>
      </w:r>
    </w:p>
    <w:p w14:paraId="3D0DCA72" w14:textId="77777777" w:rsidR="00EF3576" w:rsidRPr="00EF3576" w:rsidRDefault="00EF3576" w:rsidP="00EF3576">
      <w:pPr>
        <w:bidi/>
      </w:pPr>
      <w:r w:rsidRPr="00EF3576">
        <w:rPr>
          <w:rtl/>
        </w:rPr>
        <w:t>הדשבורדים ייבנו במבנה אחיד וקבוע</w:t>
      </w:r>
      <w:r w:rsidRPr="00EF3576">
        <w:t>:</w:t>
      </w:r>
    </w:p>
    <w:p w14:paraId="551C59B8" w14:textId="7B919313" w:rsidR="00EF3576" w:rsidRPr="00EF3576" w:rsidRDefault="00EF3576" w:rsidP="00BD3407">
      <w:pPr>
        <w:numPr>
          <w:ilvl w:val="0"/>
          <w:numId w:val="6"/>
        </w:numPr>
        <w:bidi/>
        <w:spacing w:after="0"/>
      </w:pPr>
      <w:r w:rsidRPr="00EF3576">
        <w:rPr>
          <w:rtl/>
        </w:rPr>
        <w:t>לוגו משרד התרבות והספורט יוצג בחלק העליון של כל מס</w:t>
      </w:r>
      <w:r w:rsidRPr="00EF3576">
        <w:rPr>
          <w:rFonts w:hint="cs"/>
          <w:rtl/>
        </w:rPr>
        <w:t>ך.</w:t>
      </w:r>
      <w:r w:rsidRPr="00EF3576">
        <w:t xml:space="preserve"> </w:t>
      </w:r>
    </w:p>
    <w:p w14:paraId="3BAACDAC" w14:textId="3B80A4CD" w:rsidR="00EF3576" w:rsidRPr="00EF3576" w:rsidRDefault="00EF3576" w:rsidP="00BD3407">
      <w:pPr>
        <w:numPr>
          <w:ilvl w:val="0"/>
          <w:numId w:val="6"/>
        </w:numPr>
        <w:bidi/>
        <w:spacing w:after="0"/>
      </w:pPr>
      <w:r w:rsidRPr="00EF3576">
        <w:rPr>
          <w:rtl/>
        </w:rPr>
        <w:t>כותרת הדשבורד</w:t>
      </w:r>
      <w:r w:rsidRPr="00EF3576">
        <w:rPr>
          <w:rFonts w:hint="cs"/>
          <w:rtl/>
        </w:rPr>
        <w:t>.</w:t>
      </w:r>
    </w:p>
    <w:p w14:paraId="22A1138E" w14:textId="28397217" w:rsidR="00EF3576" w:rsidRPr="00EF3576" w:rsidRDefault="00EF3576" w:rsidP="00BD3407">
      <w:pPr>
        <w:numPr>
          <w:ilvl w:val="0"/>
          <w:numId w:val="6"/>
        </w:numPr>
        <w:bidi/>
        <w:spacing w:after="0"/>
      </w:pPr>
      <w:r w:rsidRPr="00EF3576">
        <w:rPr>
          <w:rtl/>
        </w:rPr>
        <w:t>מסננים גלובליים בחלק העליו</w:t>
      </w:r>
      <w:r w:rsidR="00DA1369">
        <w:rPr>
          <w:rFonts w:hint="cs"/>
          <w:rtl/>
        </w:rPr>
        <w:t>ן.</w:t>
      </w:r>
      <w:r w:rsidRPr="00EF3576">
        <w:t xml:space="preserve"> </w:t>
      </w:r>
    </w:p>
    <w:p w14:paraId="187800C9" w14:textId="66D1963D" w:rsidR="00EF3576" w:rsidRPr="00EF3576" w:rsidRDefault="00EF3576" w:rsidP="00BD3407">
      <w:pPr>
        <w:numPr>
          <w:ilvl w:val="0"/>
          <w:numId w:val="6"/>
        </w:numPr>
        <w:bidi/>
        <w:spacing w:after="0"/>
      </w:pPr>
      <w:r w:rsidRPr="00EF3576">
        <w:rPr>
          <w:rtl/>
        </w:rPr>
        <w:t>מדדי</w:t>
      </w:r>
      <w:r w:rsidRPr="00EF3576">
        <w:t xml:space="preserve"> KPI </w:t>
      </w:r>
      <w:r w:rsidRPr="00EF3576">
        <w:rPr>
          <w:rtl/>
        </w:rPr>
        <w:t>מרכזיים</w:t>
      </w:r>
      <w:r w:rsidR="00DA1369">
        <w:rPr>
          <w:rFonts w:hint="cs"/>
          <w:rtl/>
        </w:rPr>
        <w:t>.</w:t>
      </w:r>
      <w:r w:rsidRPr="00EF3576">
        <w:t xml:space="preserve"> </w:t>
      </w:r>
    </w:p>
    <w:p w14:paraId="4EC2DC76" w14:textId="1B9F7D66" w:rsidR="00EF3576" w:rsidRPr="00EF3576" w:rsidRDefault="00EF3576" w:rsidP="00BD3407">
      <w:pPr>
        <w:numPr>
          <w:ilvl w:val="0"/>
          <w:numId w:val="6"/>
        </w:numPr>
        <w:bidi/>
        <w:spacing w:after="0"/>
      </w:pPr>
      <w:r w:rsidRPr="00EF3576">
        <w:rPr>
          <w:rtl/>
        </w:rPr>
        <w:t>גרפים וניתוחים עיקריים</w:t>
      </w:r>
      <w:r w:rsidR="00DA1369">
        <w:rPr>
          <w:rFonts w:hint="cs"/>
          <w:rtl/>
        </w:rPr>
        <w:t>.</w:t>
      </w:r>
      <w:r w:rsidRPr="00EF3576">
        <w:t xml:space="preserve"> </w:t>
      </w:r>
    </w:p>
    <w:p w14:paraId="2490729C" w14:textId="51A85C60" w:rsidR="00EF3576" w:rsidRDefault="00EF3576" w:rsidP="00BD3407">
      <w:pPr>
        <w:numPr>
          <w:ilvl w:val="0"/>
          <w:numId w:val="6"/>
        </w:numPr>
        <w:bidi/>
        <w:spacing w:after="0"/>
      </w:pPr>
      <w:r w:rsidRPr="00EF3576">
        <w:rPr>
          <w:rtl/>
        </w:rPr>
        <w:t>טבלאות פירוט במידת הצורך</w:t>
      </w:r>
      <w:r w:rsidR="00DA1369">
        <w:rPr>
          <w:rFonts w:hint="cs"/>
          <w:rtl/>
        </w:rPr>
        <w:t>.</w:t>
      </w:r>
      <w:r w:rsidRPr="00EF3576">
        <w:t xml:space="preserve"> </w:t>
      </w:r>
    </w:p>
    <w:p w14:paraId="73B20A32" w14:textId="68E8AF50" w:rsidR="00724875" w:rsidRDefault="00BD3407" w:rsidP="00724875">
      <w:pPr>
        <w:bidi/>
        <w:rPr>
          <w:b/>
          <w:bCs/>
          <w:rtl/>
        </w:rPr>
      </w:pPr>
      <w:r>
        <w:rPr>
          <w:rtl/>
        </w:rPr>
        <w:br/>
      </w:r>
      <w:r w:rsidR="00EF3576" w:rsidRPr="00EF3576">
        <w:rPr>
          <w:b/>
          <w:bCs/>
          <w:rtl/>
        </w:rPr>
        <w:t>העיצוב יתבסס על פשטות, קריאות ועקביות בין כלל הדשבורדים</w:t>
      </w:r>
      <w:r w:rsidR="00EF3576" w:rsidRPr="00EF3576">
        <w:rPr>
          <w:b/>
          <w:bCs/>
        </w:rPr>
        <w:t>.</w:t>
      </w:r>
    </w:p>
    <w:p w14:paraId="6082DD2A" w14:textId="630FA0BF" w:rsidR="00BD3407" w:rsidRDefault="00F81407" w:rsidP="00AC21FA">
      <w:pPr>
        <w:bidi/>
        <w:rPr>
          <w:b/>
          <w:bCs/>
          <w:rtl/>
        </w:rPr>
      </w:pPr>
      <w:r>
        <w:pict w14:anchorId="225C57EE">
          <v:rect id="_x0000_i1025" style="width:0;height:1.5pt" o:hralign="center" o:hrstd="t" o:hr="t" fillcolor="#a0a0a0" stroked="f"/>
        </w:pict>
      </w:r>
    </w:p>
    <w:p w14:paraId="4334F20B" w14:textId="5629D557" w:rsidR="000D0853" w:rsidRPr="000D0853" w:rsidRDefault="000D0853" w:rsidP="000D0853">
      <w:pPr>
        <w:bidi/>
        <w:jc w:val="both"/>
        <w:rPr>
          <w:b/>
          <w:bCs/>
          <w:lang w:val="en-IL"/>
        </w:rPr>
      </w:pPr>
      <w:r w:rsidRPr="000D0853">
        <w:rPr>
          <w:b/>
          <w:bCs/>
          <w:rtl/>
        </w:rPr>
        <w:t>פריסה ומבנה</w:t>
      </w:r>
      <w:r w:rsidRPr="000D0853">
        <w:rPr>
          <w:rFonts w:hint="cs"/>
          <w:b/>
          <w:bCs/>
          <w:rtl/>
        </w:rPr>
        <w:t xml:space="preserve"> </w:t>
      </w:r>
      <w:r w:rsidRPr="000D0853">
        <w:rPr>
          <w:b/>
          <w:bCs/>
          <w:lang w:val="en-IL"/>
        </w:rPr>
        <w:t xml:space="preserve"> (Layout)</w:t>
      </w:r>
    </w:p>
    <w:p w14:paraId="61365933" w14:textId="77777777" w:rsidR="000D0853" w:rsidRPr="00FF0CAC" w:rsidRDefault="000D0853" w:rsidP="000D0853">
      <w:pPr>
        <w:bidi/>
        <w:jc w:val="both"/>
        <w:rPr>
          <w:u w:val="single"/>
          <w:lang w:val="en-IL"/>
        </w:rPr>
      </w:pPr>
      <w:r w:rsidRPr="00FF0CAC">
        <w:rPr>
          <w:u w:val="single"/>
          <w:rtl/>
        </w:rPr>
        <w:t>גודל עמוד</w:t>
      </w:r>
    </w:p>
    <w:p w14:paraId="7D08E51F" w14:textId="3DFA8A7A" w:rsidR="000D0853" w:rsidRPr="000D0853" w:rsidRDefault="000D0853" w:rsidP="000D0853">
      <w:pPr>
        <w:numPr>
          <w:ilvl w:val="0"/>
          <w:numId w:val="11"/>
        </w:numPr>
        <w:bidi/>
        <w:jc w:val="both"/>
        <w:rPr>
          <w:lang w:val="en-IL"/>
        </w:rPr>
      </w:pPr>
      <w:r w:rsidRPr="000D0853">
        <w:rPr>
          <w:rtl/>
        </w:rPr>
        <w:t xml:space="preserve">כל הדשבורדים יפותחו בתצורת </w:t>
      </w:r>
      <w:r w:rsidRPr="000D0853">
        <w:rPr>
          <w:lang w:val="en-IL"/>
        </w:rPr>
        <w:t xml:space="preserve">Free-form Layout </w:t>
      </w:r>
      <w:r>
        <w:rPr>
          <w:rFonts w:hint="cs"/>
          <w:rtl/>
          <w:lang w:val="en-IL"/>
        </w:rPr>
        <w:t>.</w:t>
      </w:r>
    </w:p>
    <w:p w14:paraId="594AD02B" w14:textId="0EC84A43" w:rsidR="000D0853" w:rsidRPr="000D0853" w:rsidRDefault="000D0853" w:rsidP="000D0853">
      <w:pPr>
        <w:numPr>
          <w:ilvl w:val="0"/>
          <w:numId w:val="11"/>
        </w:numPr>
        <w:bidi/>
        <w:jc w:val="both"/>
        <w:rPr>
          <w:lang w:val="en-IL"/>
        </w:rPr>
      </w:pPr>
      <w:r w:rsidRPr="000D0853">
        <w:rPr>
          <w:rtl/>
        </w:rPr>
        <w:t>רוחב עמוד סטנדרטי</w:t>
      </w:r>
      <w:r w:rsidR="00FF0CAC">
        <w:rPr>
          <w:rFonts w:hint="cs"/>
          <w:rtl/>
        </w:rPr>
        <w:t>:</w:t>
      </w:r>
      <w:r w:rsidRPr="000D0853">
        <w:rPr>
          <w:lang w:val="en-IL"/>
        </w:rPr>
        <w:t xml:space="preserve"> 1600px</w:t>
      </w:r>
      <w:r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 </w:t>
      </w:r>
    </w:p>
    <w:p w14:paraId="2620EFD8" w14:textId="77777777" w:rsidR="000D0853" w:rsidRPr="00280419" w:rsidRDefault="000D0853" w:rsidP="000D0853">
      <w:pPr>
        <w:bidi/>
        <w:jc w:val="both"/>
        <w:rPr>
          <w:u w:val="single"/>
          <w:lang w:val="en-IL"/>
        </w:rPr>
      </w:pPr>
      <w:r w:rsidRPr="00280419">
        <w:rPr>
          <w:u w:val="single"/>
          <w:rtl/>
        </w:rPr>
        <w:t>שוליים ומרווחים</w:t>
      </w:r>
    </w:p>
    <w:p w14:paraId="3D817CC8" w14:textId="22BE69D1" w:rsidR="000D0853" w:rsidRPr="00B200B1" w:rsidRDefault="00B200B1" w:rsidP="00F8289F">
      <w:pPr>
        <w:numPr>
          <w:ilvl w:val="0"/>
          <w:numId w:val="12"/>
        </w:numPr>
        <w:bidi/>
        <w:rPr>
          <w:lang w:val="en-IL"/>
        </w:rPr>
      </w:pPr>
      <w:r w:rsidRPr="00B200B1">
        <w:rPr>
          <w:rtl/>
        </w:rPr>
        <w:t>יש לשמור על שוליים סימטריים משני צידי המסך, ברוחב של 1–2 משבצות</w:t>
      </w:r>
      <w:r w:rsidRPr="00B200B1">
        <w:rPr>
          <w:lang w:val="en-IL"/>
        </w:rPr>
        <w:t xml:space="preserve"> </w:t>
      </w:r>
      <w:r>
        <w:t>.</w:t>
      </w:r>
      <w:r w:rsidRPr="00B200B1">
        <w:rPr>
          <w:lang w:val="en-IL"/>
        </w:rPr>
        <w:t xml:space="preserve">(Grid Units)  </w:t>
      </w:r>
      <w:r w:rsidR="00F8289F">
        <w:rPr>
          <w:lang w:val="en-IL"/>
        </w:rPr>
        <w:br/>
      </w:r>
      <w:r w:rsidR="000D0853" w:rsidRPr="000D0853">
        <w:rPr>
          <w:rtl/>
        </w:rPr>
        <w:t>מומלץ להשאיר רווח של משבצת אחת עד שתיים לכל היותר מכל צד</w:t>
      </w:r>
      <w:r w:rsidR="00DA1369" w:rsidRPr="00B200B1">
        <w:rPr>
          <w:rFonts w:hint="cs"/>
          <w:rtl/>
          <w:lang w:val="en-IL"/>
        </w:rPr>
        <w:t>.</w:t>
      </w:r>
      <w:r w:rsidR="000D0853" w:rsidRPr="00B200B1">
        <w:rPr>
          <w:lang w:val="en-IL"/>
        </w:rPr>
        <w:t xml:space="preserve"> </w:t>
      </w:r>
    </w:p>
    <w:p w14:paraId="2B9CEC0F" w14:textId="413BF312" w:rsidR="000D0853" w:rsidRDefault="000D0853" w:rsidP="000D0853">
      <w:pPr>
        <w:numPr>
          <w:ilvl w:val="0"/>
          <w:numId w:val="12"/>
        </w:numPr>
        <w:bidi/>
        <w:jc w:val="both"/>
        <w:rPr>
          <w:lang w:val="en-IL"/>
        </w:rPr>
      </w:pPr>
      <w:r w:rsidRPr="000D0853">
        <w:rPr>
          <w:rtl/>
        </w:rPr>
        <w:t xml:space="preserve">יש לשמור על מרווחים אחידים </w:t>
      </w:r>
      <w:r w:rsidR="00DC1464">
        <w:rPr>
          <w:rFonts w:hint="cs"/>
          <w:rtl/>
        </w:rPr>
        <w:t>של 2 משבצות</w:t>
      </w:r>
      <w:r w:rsidRPr="000D0853">
        <w:rPr>
          <w:rtl/>
        </w:rPr>
        <w:t xml:space="preserve"> </w:t>
      </w:r>
      <w:r w:rsidR="00DC1464" w:rsidRPr="000D0853">
        <w:rPr>
          <w:lang w:val="en-IL"/>
        </w:rPr>
        <w:t>(Grid Units)</w:t>
      </w:r>
      <w:r w:rsidR="00DC1464">
        <w:rPr>
          <w:rFonts w:hint="cs"/>
          <w:rtl/>
          <w:lang w:val="en-IL"/>
        </w:rPr>
        <w:t xml:space="preserve"> בין </w:t>
      </w:r>
      <w:r w:rsidRPr="000D0853">
        <w:rPr>
          <w:rtl/>
        </w:rPr>
        <w:t>כלל הוויזואליזציות, הגרפים, הטבלאות וכרטיסי ה</w:t>
      </w:r>
      <w:r w:rsidR="00FF0CAC">
        <w:t xml:space="preserve"> </w:t>
      </w:r>
      <w:r w:rsidR="00FF0CAC">
        <w:rPr>
          <w:rFonts w:hint="cs"/>
          <w:rtl/>
        </w:rPr>
        <w:t>-</w:t>
      </w:r>
      <w:r w:rsidRPr="000D0853">
        <w:rPr>
          <w:lang w:val="en-IL"/>
        </w:rPr>
        <w:t xml:space="preserve">KPI </w:t>
      </w:r>
      <w:r w:rsidR="00FF0CAC">
        <w:rPr>
          <w:rFonts w:hint="cs"/>
          <w:rtl/>
          <w:lang w:val="en-IL"/>
        </w:rPr>
        <w:t>.</w:t>
      </w:r>
    </w:p>
    <w:p w14:paraId="2703617B" w14:textId="77777777" w:rsidR="009504E7" w:rsidRPr="009504E7" w:rsidRDefault="009504E7" w:rsidP="009504E7">
      <w:pPr>
        <w:pStyle w:val="ListParagraph"/>
        <w:numPr>
          <w:ilvl w:val="0"/>
          <w:numId w:val="12"/>
        </w:numPr>
        <w:bidi/>
        <w:rPr>
          <w:lang w:val="en-IL"/>
        </w:rPr>
      </w:pPr>
      <w:r w:rsidRPr="009504E7">
        <w:rPr>
          <w:rFonts w:cs="Arial"/>
          <w:rtl/>
          <w:lang w:val="en-IL"/>
        </w:rPr>
        <w:t>כלל הוויזואליזציות יוצבו ביישור אחיד בהתאם לרשת העיצוב</w:t>
      </w:r>
      <w:r w:rsidRPr="009504E7">
        <w:rPr>
          <w:lang w:val="en-IL"/>
        </w:rPr>
        <w:t xml:space="preserve"> (Grid) </w:t>
      </w:r>
      <w:r w:rsidRPr="009504E7">
        <w:rPr>
          <w:rFonts w:cs="Arial"/>
          <w:rtl/>
          <w:lang w:val="en-IL"/>
        </w:rPr>
        <w:t>של הדשבורד</w:t>
      </w:r>
      <w:r w:rsidRPr="009504E7">
        <w:rPr>
          <w:lang w:val="en-IL"/>
        </w:rPr>
        <w:t xml:space="preserve">. </w:t>
      </w:r>
    </w:p>
    <w:p w14:paraId="799F4538" w14:textId="7420FA09" w:rsidR="00724875" w:rsidRPr="00280419" w:rsidRDefault="00F81407" w:rsidP="00280419">
      <w:pPr>
        <w:bidi/>
        <w:rPr>
          <w:b/>
          <w:bCs/>
          <w:rtl/>
          <w:lang w:val="en-IL"/>
        </w:rPr>
      </w:pPr>
      <w:r>
        <w:pict w14:anchorId="37DADD72">
          <v:rect id="_x0000_i1026" style="width:0;height:1.5pt" o:hralign="center" o:hrstd="t" o:hr="t" fillcolor="#a0a0a0" stroked="f"/>
        </w:pict>
      </w:r>
    </w:p>
    <w:p w14:paraId="201F8657" w14:textId="47443B1F" w:rsidR="00EF3576" w:rsidRPr="00EF3576" w:rsidRDefault="00EF3576" w:rsidP="00DD42E3">
      <w:pPr>
        <w:bidi/>
        <w:rPr>
          <w:b/>
          <w:bCs/>
        </w:rPr>
      </w:pPr>
      <w:r w:rsidRPr="00EF3576">
        <w:rPr>
          <w:b/>
          <w:bCs/>
          <w:rtl/>
        </w:rPr>
        <w:t>מיתוג וזהות חזותית</w:t>
      </w:r>
    </w:p>
    <w:p w14:paraId="747187A0" w14:textId="1B415C69" w:rsidR="00EF3576" w:rsidRPr="00EF3576" w:rsidRDefault="00EF3576" w:rsidP="00EF3576">
      <w:pPr>
        <w:numPr>
          <w:ilvl w:val="0"/>
          <w:numId w:val="7"/>
        </w:numPr>
        <w:bidi/>
      </w:pPr>
      <w:r w:rsidRPr="00EF3576">
        <w:rPr>
          <w:rtl/>
        </w:rPr>
        <w:t>לוגו משרד התרבות והספורט יוצג בראש כל דשבורד ובכל מסך במערכת</w:t>
      </w:r>
      <w:r w:rsidR="00DA1369">
        <w:rPr>
          <w:rFonts w:hint="cs"/>
          <w:rtl/>
        </w:rPr>
        <w:t>.</w:t>
      </w:r>
      <w:r w:rsidRPr="00EF3576">
        <w:t xml:space="preserve"> </w:t>
      </w:r>
    </w:p>
    <w:p w14:paraId="426D0507" w14:textId="2D1A03FD" w:rsidR="00EF3576" w:rsidRPr="00EF3576" w:rsidRDefault="00EF3576" w:rsidP="00EF3576">
      <w:pPr>
        <w:numPr>
          <w:ilvl w:val="0"/>
          <w:numId w:val="7"/>
        </w:numPr>
        <w:bidi/>
      </w:pPr>
      <w:r w:rsidRPr="00EF3576">
        <w:rPr>
          <w:rtl/>
        </w:rPr>
        <w:t>יש לשמור על שפה עיצובית אחידה בכלל הדשבורדים</w:t>
      </w:r>
      <w:r w:rsidRPr="00EF3576">
        <w:t>.</w:t>
      </w:r>
    </w:p>
    <w:p w14:paraId="122BC712" w14:textId="1C127357" w:rsidR="00BD3407" w:rsidRPr="00AC21FA" w:rsidRDefault="00EF3576" w:rsidP="00AC21FA">
      <w:pPr>
        <w:numPr>
          <w:ilvl w:val="0"/>
          <w:numId w:val="7"/>
        </w:numPr>
        <w:bidi/>
        <w:rPr>
          <w:b/>
          <w:bCs/>
          <w:rtl/>
        </w:rPr>
      </w:pPr>
      <w:r w:rsidRPr="00EF3576">
        <w:rPr>
          <w:rtl/>
        </w:rPr>
        <w:t>כל הדשבורדים יוצגו בתצורת</w:t>
      </w:r>
      <w:r w:rsidRPr="00EF3576">
        <w:t xml:space="preserve"> RTL </w:t>
      </w:r>
      <w:r w:rsidRPr="00EF3576">
        <w:rPr>
          <w:rtl/>
        </w:rPr>
        <w:t>מלאה עבור משתמשים דוברי עברי</w:t>
      </w:r>
      <w:r w:rsidR="00DA1369">
        <w:rPr>
          <w:rFonts w:hint="cs"/>
          <w:rtl/>
        </w:rPr>
        <w:t>ת</w:t>
      </w:r>
      <w:r w:rsidR="004E4D88">
        <w:rPr>
          <w:rFonts w:hint="cs"/>
          <w:b/>
          <w:bCs/>
          <w:rtl/>
        </w:rPr>
        <w:t>.</w:t>
      </w:r>
    </w:p>
    <w:p w14:paraId="7C9CEFDB" w14:textId="26F1C094" w:rsidR="00BD3407" w:rsidRPr="00AC21FA" w:rsidRDefault="00F81407" w:rsidP="00AC21FA">
      <w:pPr>
        <w:bidi/>
        <w:rPr>
          <w:b/>
          <w:bCs/>
          <w:rtl/>
        </w:rPr>
      </w:pPr>
      <w:r>
        <w:pict w14:anchorId="12ECEC92">
          <v:rect id="_x0000_i1027" style="width:0;height:1.5pt" o:hralign="center" o:hrstd="t" o:hr="t" fillcolor="#a0a0a0" stroked="f"/>
        </w:pict>
      </w:r>
    </w:p>
    <w:p w14:paraId="20A443CA" w14:textId="77777777" w:rsidR="009504E7" w:rsidRDefault="009504E7" w:rsidP="00BD3407">
      <w:pPr>
        <w:bidi/>
        <w:rPr>
          <w:b/>
          <w:bCs/>
          <w:rtl/>
        </w:rPr>
      </w:pPr>
    </w:p>
    <w:p w14:paraId="425F0AAD" w14:textId="77777777" w:rsidR="009504E7" w:rsidRDefault="009504E7" w:rsidP="009504E7">
      <w:pPr>
        <w:bidi/>
        <w:rPr>
          <w:b/>
          <w:bCs/>
          <w:rtl/>
        </w:rPr>
      </w:pPr>
    </w:p>
    <w:p w14:paraId="73E49929" w14:textId="77777777" w:rsidR="009504E7" w:rsidRDefault="009504E7" w:rsidP="009504E7">
      <w:pPr>
        <w:bidi/>
        <w:rPr>
          <w:b/>
          <w:bCs/>
        </w:rPr>
      </w:pPr>
    </w:p>
    <w:p w14:paraId="22EAD6E6" w14:textId="53295667" w:rsidR="00EF3576" w:rsidRPr="00EF3576" w:rsidRDefault="00EF3576" w:rsidP="009504E7">
      <w:pPr>
        <w:bidi/>
        <w:rPr>
          <w:b/>
          <w:bCs/>
        </w:rPr>
      </w:pPr>
      <w:r w:rsidRPr="00EF3576">
        <w:rPr>
          <w:b/>
          <w:bCs/>
          <w:rtl/>
        </w:rPr>
        <w:t>פלטת צבעים</w:t>
      </w:r>
    </w:p>
    <w:p w14:paraId="356F7C13" w14:textId="3BE929F2" w:rsidR="00EF3576" w:rsidRPr="00BD3407" w:rsidRDefault="00EF3576" w:rsidP="0004176B">
      <w:pPr>
        <w:bidi/>
        <w:rPr>
          <w:u w:val="single"/>
        </w:rPr>
      </w:pPr>
      <w:r w:rsidRPr="00BD3407">
        <w:rPr>
          <w:u w:val="single"/>
          <w:rtl/>
        </w:rPr>
        <w:t>צבעי מידע וקטגוריות</w:t>
      </w:r>
    </w:p>
    <w:tbl>
      <w:tblPr>
        <w:tblStyle w:val="TableGridLight"/>
        <w:tblW w:w="6360" w:type="dxa"/>
        <w:tblInd w:w="4106" w:type="dxa"/>
        <w:tblLook w:val="04A0" w:firstRow="1" w:lastRow="0" w:firstColumn="1" w:lastColumn="0" w:noHBand="0" w:noVBand="1"/>
      </w:tblPr>
      <w:tblGrid>
        <w:gridCol w:w="4181"/>
        <w:gridCol w:w="1194"/>
        <w:gridCol w:w="985"/>
      </w:tblGrid>
      <w:tr w:rsidR="00EF3576" w:rsidRPr="00EF3576" w14:paraId="0A26F8BE" w14:textId="77777777" w:rsidTr="00613BC5">
        <w:tc>
          <w:tcPr>
            <w:tcW w:w="4181" w:type="dxa"/>
            <w:hideMark/>
          </w:tcPr>
          <w:p w14:paraId="10F7BA19" w14:textId="77777777" w:rsidR="00EF3576" w:rsidRPr="00EF3576" w:rsidRDefault="00EF3576" w:rsidP="00EF3576">
            <w:pPr>
              <w:bidi/>
              <w:spacing w:after="200" w:line="276" w:lineRule="auto"/>
              <w:rPr>
                <w:b/>
                <w:bCs/>
              </w:rPr>
            </w:pPr>
            <w:r w:rsidRPr="00EF3576">
              <w:rPr>
                <w:b/>
                <w:bCs/>
                <w:rtl/>
              </w:rPr>
              <w:t>שימוש</w:t>
            </w:r>
          </w:p>
        </w:tc>
        <w:tc>
          <w:tcPr>
            <w:tcW w:w="1194" w:type="dxa"/>
            <w:hideMark/>
          </w:tcPr>
          <w:p w14:paraId="0AAB18B8" w14:textId="77777777" w:rsidR="00EF3576" w:rsidRPr="00EF3576" w:rsidRDefault="00EF3576" w:rsidP="00EF3576">
            <w:pPr>
              <w:bidi/>
              <w:spacing w:after="200" w:line="276" w:lineRule="auto"/>
              <w:rPr>
                <w:b/>
                <w:bCs/>
              </w:rPr>
            </w:pPr>
            <w:r w:rsidRPr="00EF3576">
              <w:rPr>
                <w:b/>
                <w:bCs/>
                <w:rtl/>
              </w:rPr>
              <w:t>שם צבע</w:t>
            </w:r>
          </w:p>
        </w:tc>
        <w:tc>
          <w:tcPr>
            <w:tcW w:w="0" w:type="auto"/>
            <w:hideMark/>
          </w:tcPr>
          <w:p w14:paraId="60DFF0D5" w14:textId="13F3AEF1" w:rsidR="00EF3576" w:rsidRPr="00EF3576" w:rsidRDefault="00EF3576" w:rsidP="00EF3576">
            <w:pPr>
              <w:bidi/>
              <w:spacing w:after="200" w:line="276" w:lineRule="auto"/>
              <w:rPr>
                <w:b/>
                <w:bCs/>
              </w:rPr>
            </w:pPr>
            <w:r w:rsidRPr="00EF3576">
              <w:rPr>
                <w:b/>
                <w:bCs/>
                <w:rtl/>
              </w:rPr>
              <w:t>קוד צבע</w:t>
            </w:r>
          </w:p>
        </w:tc>
      </w:tr>
      <w:tr w:rsidR="00EF3576" w:rsidRPr="00EF3576" w14:paraId="515393C2" w14:textId="77777777" w:rsidTr="00613BC5">
        <w:tc>
          <w:tcPr>
            <w:tcW w:w="4181" w:type="dxa"/>
            <w:hideMark/>
          </w:tcPr>
          <w:p w14:paraId="142150F1" w14:textId="7D048BE6" w:rsidR="00EF3576" w:rsidRPr="00EF3576" w:rsidRDefault="00DD5E29" w:rsidP="00BD3407">
            <w:pPr>
              <w:bidi/>
              <w:spacing w:line="276" w:lineRule="auto"/>
            </w:pPr>
            <w:r>
              <w:rPr>
                <w:rFonts w:hint="cs"/>
                <w:rtl/>
              </w:rPr>
              <w:t>צבע ראשי 1</w:t>
            </w:r>
            <w:r w:rsidR="00EF3576">
              <w:rPr>
                <w:rFonts w:hint="cs"/>
                <w:rtl/>
              </w:rPr>
              <w:t xml:space="preserve"> / קטגוריות</w:t>
            </w:r>
          </w:p>
        </w:tc>
        <w:tc>
          <w:tcPr>
            <w:tcW w:w="1194" w:type="dxa"/>
            <w:shd w:val="clear" w:color="auto" w:fill="1F3F6D"/>
            <w:hideMark/>
          </w:tcPr>
          <w:p w14:paraId="5D2ADEB4" w14:textId="77777777" w:rsidR="00EF3576" w:rsidRPr="00EF3576" w:rsidRDefault="00EF3576" w:rsidP="00BD3407">
            <w:pPr>
              <w:bidi/>
              <w:spacing w:line="276" w:lineRule="auto"/>
              <w:jc w:val="center"/>
            </w:pPr>
            <w:r w:rsidRPr="00EF3576">
              <w:t>Navy Blue</w:t>
            </w:r>
          </w:p>
        </w:tc>
        <w:tc>
          <w:tcPr>
            <w:tcW w:w="0" w:type="auto"/>
            <w:hideMark/>
          </w:tcPr>
          <w:p w14:paraId="50AE7F39" w14:textId="100C50FC" w:rsidR="00EF3576" w:rsidRPr="00EF3576" w:rsidRDefault="00EF3576" w:rsidP="00F9588C">
            <w:pPr>
              <w:spacing w:line="276" w:lineRule="auto"/>
            </w:pPr>
            <w:r w:rsidRPr="00EF3576">
              <w:t>#1F3F6D</w:t>
            </w:r>
          </w:p>
        </w:tc>
      </w:tr>
      <w:tr w:rsidR="00D12E6C" w:rsidRPr="00EF3576" w14:paraId="30F86D38" w14:textId="77777777" w:rsidTr="00D12E6C">
        <w:tc>
          <w:tcPr>
            <w:tcW w:w="4181" w:type="dxa"/>
            <w:hideMark/>
          </w:tcPr>
          <w:p w14:paraId="0E586274" w14:textId="38792340" w:rsidR="00D12E6C" w:rsidRPr="00EF3576" w:rsidRDefault="00D12E6C" w:rsidP="00D12E6C">
            <w:pPr>
              <w:bidi/>
              <w:spacing w:line="276" w:lineRule="auto"/>
            </w:pPr>
            <w:r>
              <w:rPr>
                <w:rFonts w:hint="cs"/>
                <w:rtl/>
              </w:rPr>
              <w:t xml:space="preserve">צבע ראשי 2 / </w:t>
            </w:r>
            <w:r w:rsidR="00BC10FA">
              <w:rPr>
                <w:rFonts w:hint="cs"/>
                <w:rtl/>
              </w:rPr>
              <w:t>גברים</w:t>
            </w:r>
          </w:p>
        </w:tc>
        <w:tc>
          <w:tcPr>
            <w:tcW w:w="1194" w:type="dxa"/>
            <w:shd w:val="clear" w:color="auto" w:fill="42B9BA"/>
            <w:hideMark/>
          </w:tcPr>
          <w:p w14:paraId="6FC5C1F9" w14:textId="2B75F591" w:rsidR="00D12E6C" w:rsidRPr="00EF3576" w:rsidRDefault="00D12E6C" w:rsidP="00D12E6C">
            <w:pPr>
              <w:bidi/>
              <w:spacing w:line="276" w:lineRule="auto"/>
              <w:jc w:val="center"/>
            </w:pPr>
            <w:r w:rsidRPr="00A36EB9">
              <w:t>Teal</w:t>
            </w:r>
          </w:p>
        </w:tc>
        <w:tc>
          <w:tcPr>
            <w:tcW w:w="0" w:type="auto"/>
            <w:hideMark/>
          </w:tcPr>
          <w:p w14:paraId="10AF5263" w14:textId="17608F10" w:rsidR="00D12E6C" w:rsidRPr="00EF3576" w:rsidRDefault="00D12E6C" w:rsidP="00D12E6C">
            <w:pPr>
              <w:spacing w:line="276" w:lineRule="auto"/>
            </w:pPr>
            <w:r w:rsidRPr="00F9588C">
              <w:rPr>
                <w:rFonts w:cs="Arial"/>
                <w:rtl/>
              </w:rPr>
              <w:t>#42</w:t>
            </w:r>
            <w:r w:rsidRPr="00F9588C">
              <w:rPr>
                <w:rFonts w:cs="Arial"/>
              </w:rPr>
              <w:t>B9BA</w:t>
            </w:r>
          </w:p>
        </w:tc>
      </w:tr>
      <w:tr w:rsidR="00EF3576" w:rsidRPr="00EF3576" w14:paraId="2EBC60F2" w14:textId="77777777" w:rsidTr="00367B2A">
        <w:tc>
          <w:tcPr>
            <w:tcW w:w="4181" w:type="dxa"/>
          </w:tcPr>
          <w:p w14:paraId="41C0186F" w14:textId="421E5EE0" w:rsidR="00EF3576" w:rsidRPr="00EF3576" w:rsidRDefault="00EF3576" w:rsidP="00BD3407">
            <w:pPr>
              <w:bidi/>
              <w:spacing w:line="276" w:lineRule="auto"/>
            </w:pPr>
            <w:r>
              <w:rPr>
                <w:rtl/>
              </w:rPr>
              <w:t>קטגוריות</w:t>
            </w:r>
          </w:p>
        </w:tc>
        <w:tc>
          <w:tcPr>
            <w:tcW w:w="1194" w:type="dxa"/>
            <w:shd w:val="clear" w:color="auto" w:fill="E07B39"/>
            <w:hideMark/>
          </w:tcPr>
          <w:p w14:paraId="0176336B" w14:textId="77777777" w:rsidR="00EF3576" w:rsidRPr="00EF3576" w:rsidRDefault="00EF3576" w:rsidP="00BD3407">
            <w:pPr>
              <w:bidi/>
              <w:spacing w:line="276" w:lineRule="auto"/>
              <w:jc w:val="center"/>
            </w:pPr>
            <w:r w:rsidRPr="00EF3576">
              <w:t>Orange</w:t>
            </w:r>
          </w:p>
        </w:tc>
        <w:tc>
          <w:tcPr>
            <w:tcW w:w="0" w:type="auto"/>
            <w:hideMark/>
          </w:tcPr>
          <w:p w14:paraId="2E9F4239" w14:textId="3EF89BEA" w:rsidR="00EF3576" w:rsidRPr="00EF3576" w:rsidRDefault="00367B2A" w:rsidP="00F9588C">
            <w:pPr>
              <w:spacing w:line="276" w:lineRule="auto"/>
            </w:pPr>
            <w:r w:rsidRPr="00EF3576">
              <w:rPr>
                <w:lang w:val="en-IL"/>
              </w:rPr>
              <w:t>#E07B39</w:t>
            </w:r>
          </w:p>
        </w:tc>
      </w:tr>
      <w:tr w:rsidR="00EF3576" w:rsidRPr="00EF3576" w14:paraId="5804D5ED" w14:textId="77777777" w:rsidTr="00613BC5">
        <w:tc>
          <w:tcPr>
            <w:tcW w:w="4181" w:type="dxa"/>
            <w:hideMark/>
          </w:tcPr>
          <w:p w14:paraId="0BDFF9E6" w14:textId="5DF72686" w:rsidR="00EF3576" w:rsidRPr="00EF3576" w:rsidRDefault="00EF3576" w:rsidP="00BD3407">
            <w:pPr>
              <w:bidi/>
              <w:spacing w:line="276" w:lineRule="auto"/>
            </w:pPr>
            <w:r>
              <w:rPr>
                <w:rtl/>
              </w:rPr>
              <w:t>קטגוריות</w:t>
            </w:r>
          </w:p>
        </w:tc>
        <w:tc>
          <w:tcPr>
            <w:tcW w:w="1194" w:type="dxa"/>
            <w:shd w:val="clear" w:color="auto" w:fill="7A8FA6"/>
            <w:hideMark/>
          </w:tcPr>
          <w:p w14:paraId="2A829D72" w14:textId="77777777" w:rsidR="00EF3576" w:rsidRPr="00EF3576" w:rsidRDefault="00EF3576" w:rsidP="00BD3407">
            <w:pPr>
              <w:bidi/>
              <w:spacing w:line="276" w:lineRule="auto"/>
              <w:jc w:val="center"/>
            </w:pPr>
            <w:r w:rsidRPr="00EF3576">
              <w:t>Slate Blue</w:t>
            </w:r>
          </w:p>
        </w:tc>
        <w:tc>
          <w:tcPr>
            <w:tcW w:w="0" w:type="auto"/>
            <w:hideMark/>
          </w:tcPr>
          <w:p w14:paraId="6FDEF90A" w14:textId="77777777" w:rsidR="00EF3576" w:rsidRPr="00EF3576" w:rsidRDefault="00EF3576" w:rsidP="00F9588C">
            <w:pPr>
              <w:spacing w:line="276" w:lineRule="auto"/>
            </w:pPr>
            <w:r w:rsidRPr="00EF3576">
              <w:t>#7A8FA6</w:t>
            </w:r>
          </w:p>
        </w:tc>
      </w:tr>
      <w:tr w:rsidR="00EF3576" w:rsidRPr="00EF3576" w14:paraId="50940CBD" w14:textId="77777777" w:rsidTr="00BC10FA">
        <w:trPr>
          <w:trHeight w:val="185"/>
        </w:trPr>
        <w:tc>
          <w:tcPr>
            <w:tcW w:w="4181" w:type="dxa"/>
          </w:tcPr>
          <w:p w14:paraId="6C3A8324" w14:textId="3DDE4F5B" w:rsidR="00EF3576" w:rsidRPr="00EF3576" w:rsidRDefault="00EF3576" w:rsidP="00BD3407">
            <w:pPr>
              <w:bidi/>
              <w:rPr>
                <w:rFonts w:hint="cs"/>
                <w:rtl/>
              </w:rPr>
            </w:pPr>
            <w:r>
              <w:rPr>
                <w:rtl/>
              </w:rPr>
              <w:t>קטגוריות</w:t>
            </w:r>
            <w:r w:rsidR="00AC4E43">
              <w:t xml:space="preserve"> </w:t>
            </w:r>
          </w:p>
        </w:tc>
        <w:tc>
          <w:tcPr>
            <w:tcW w:w="1194" w:type="dxa"/>
            <w:shd w:val="clear" w:color="auto" w:fill="F8C33E"/>
          </w:tcPr>
          <w:p w14:paraId="1BC5DD0A" w14:textId="42202F9D" w:rsidR="00EF3576" w:rsidRPr="00EF3576" w:rsidRDefault="00EF3576" w:rsidP="00BD3407">
            <w:pPr>
              <w:bidi/>
              <w:jc w:val="center"/>
            </w:pPr>
            <w:r>
              <w:t>Gold</w:t>
            </w:r>
          </w:p>
        </w:tc>
        <w:tc>
          <w:tcPr>
            <w:tcW w:w="0" w:type="auto"/>
          </w:tcPr>
          <w:p w14:paraId="10BD7DE9" w14:textId="5576BC9D" w:rsidR="00EF3576" w:rsidRPr="00EF3576" w:rsidRDefault="00EF3576" w:rsidP="00F9588C">
            <w:pPr>
              <w:spacing w:line="276" w:lineRule="auto"/>
            </w:pPr>
            <w:r w:rsidRPr="00EF3576">
              <w:t>#F8C33E</w:t>
            </w:r>
          </w:p>
        </w:tc>
      </w:tr>
      <w:tr w:rsidR="00AB5A7E" w:rsidRPr="00EF3576" w14:paraId="47D81726" w14:textId="77777777" w:rsidTr="00613BC5">
        <w:tc>
          <w:tcPr>
            <w:tcW w:w="4181" w:type="dxa"/>
          </w:tcPr>
          <w:p w14:paraId="23F6F15C" w14:textId="7DA1BA74" w:rsidR="00AB5A7E" w:rsidRDefault="00613BC5" w:rsidP="00BD3407">
            <w:pPr>
              <w:bidi/>
              <w:rPr>
                <w:rtl/>
              </w:rPr>
            </w:pPr>
            <w:r>
              <w:rPr>
                <w:rtl/>
              </w:rPr>
              <w:t>קטגוריות</w:t>
            </w:r>
          </w:p>
        </w:tc>
        <w:tc>
          <w:tcPr>
            <w:tcW w:w="1194" w:type="dxa"/>
            <w:shd w:val="clear" w:color="auto" w:fill="E91E63"/>
          </w:tcPr>
          <w:p w14:paraId="53960ACC" w14:textId="4EE0CA4F" w:rsidR="00AB5A7E" w:rsidRDefault="000A5A87" w:rsidP="000A5A87">
            <w:pPr>
              <w:bidi/>
              <w:jc w:val="center"/>
            </w:pPr>
            <w:r w:rsidRPr="000A5A87">
              <w:t>Magenta</w:t>
            </w:r>
          </w:p>
        </w:tc>
        <w:tc>
          <w:tcPr>
            <w:tcW w:w="0" w:type="auto"/>
          </w:tcPr>
          <w:p w14:paraId="3E290CAD" w14:textId="2D89B2F3" w:rsidR="00AB5A7E" w:rsidRPr="00EF3576" w:rsidRDefault="00613BC5" w:rsidP="00F9588C">
            <w:r w:rsidRPr="00613BC5">
              <w:t>#E91E63</w:t>
            </w:r>
          </w:p>
        </w:tc>
      </w:tr>
      <w:tr w:rsidR="00AB5A7E" w:rsidRPr="00EF3576" w14:paraId="7EBB9E3F" w14:textId="77777777" w:rsidTr="00613BC5">
        <w:tc>
          <w:tcPr>
            <w:tcW w:w="4181" w:type="dxa"/>
          </w:tcPr>
          <w:p w14:paraId="73BEB03F" w14:textId="3057C46F" w:rsidR="00AB5A7E" w:rsidRDefault="00613BC5" w:rsidP="00BD3407">
            <w:pPr>
              <w:bidi/>
              <w:rPr>
                <w:rtl/>
              </w:rPr>
            </w:pPr>
            <w:r>
              <w:rPr>
                <w:rtl/>
              </w:rPr>
              <w:t>קטגוריות</w:t>
            </w:r>
          </w:p>
        </w:tc>
        <w:tc>
          <w:tcPr>
            <w:tcW w:w="1194" w:type="dxa"/>
            <w:shd w:val="clear" w:color="auto" w:fill="84CC16"/>
          </w:tcPr>
          <w:p w14:paraId="757C594B" w14:textId="27509F05" w:rsidR="00AB5A7E" w:rsidRDefault="000D5176" w:rsidP="000D5176">
            <w:pPr>
              <w:bidi/>
              <w:jc w:val="center"/>
            </w:pPr>
            <w:r w:rsidRPr="000D5176">
              <w:t>Lime Green</w:t>
            </w:r>
          </w:p>
        </w:tc>
        <w:tc>
          <w:tcPr>
            <w:tcW w:w="0" w:type="auto"/>
          </w:tcPr>
          <w:p w14:paraId="3E7A8E8D" w14:textId="75D8BBB5" w:rsidR="00AB5A7E" w:rsidRPr="00EF3576" w:rsidRDefault="000D5176" w:rsidP="00F9588C">
            <w:r w:rsidRPr="000D5176">
              <w:t>#84CC16</w:t>
            </w:r>
          </w:p>
        </w:tc>
      </w:tr>
      <w:tr w:rsidR="00DD5E29" w:rsidRPr="00EF3576" w14:paraId="6921A1DB" w14:textId="77777777" w:rsidTr="00613BC5">
        <w:tc>
          <w:tcPr>
            <w:tcW w:w="4181" w:type="dxa"/>
          </w:tcPr>
          <w:p w14:paraId="691DAE50" w14:textId="4BCCF345" w:rsidR="00DD5E29" w:rsidRDefault="00AC332B" w:rsidP="00DD5E29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נשים</w:t>
            </w:r>
          </w:p>
        </w:tc>
        <w:tc>
          <w:tcPr>
            <w:tcW w:w="1194" w:type="dxa"/>
            <w:shd w:val="clear" w:color="auto" w:fill="6B4FA0"/>
          </w:tcPr>
          <w:p w14:paraId="32B5301E" w14:textId="148BE1BE" w:rsidR="00DD5E29" w:rsidRDefault="00DD5E29" w:rsidP="00DD5E29">
            <w:pPr>
              <w:bidi/>
              <w:jc w:val="center"/>
            </w:pPr>
            <w:r w:rsidRPr="00EF3576">
              <w:t>Purple</w:t>
            </w:r>
          </w:p>
        </w:tc>
        <w:tc>
          <w:tcPr>
            <w:tcW w:w="0" w:type="auto"/>
          </w:tcPr>
          <w:p w14:paraId="6C03CECE" w14:textId="556001ED" w:rsidR="00DD5E29" w:rsidRPr="00EF3576" w:rsidRDefault="00DD5E29" w:rsidP="00F9588C">
            <w:r w:rsidRPr="00EF3576">
              <w:t>#6B4FA0</w:t>
            </w:r>
          </w:p>
        </w:tc>
      </w:tr>
      <w:tr w:rsidR="00DD5E29" w:rsidRPr="00EF3576" w14:paraId="5322C9D4" w14:textId="77777777" w:rsidTr="00613BC5">
        <w:tc>
          <w:tcPr>
            <w:tcW w:w="4181" w:type="dxa"/>
          </w:tcPr>
          <w:p w14:paraId="26D0D410" w14:textId="062836EE" w:rsidR="00DD5E29" w:rsidRDefault="00DD5E29" w:rsidP="00DD5E29">
            <w:pPr>
              <w:bidi/>
              <w:rPr>
                <w:rtl/>
              </w:rPr>
            </w:pPr>
            <w:r w:rsidRPr="00EF3576">
              <w:rPr>
                <w:rtl/>
              </w:rPr>
              <w:t>ערכים חיוביים / עמידה ביעדים</w:t>
            </w:r>
          </w:p>
        </w:tc>
        <w:tc>
          <w:tcPr>
            <w:tcW w:w="1194" w:type="dxa"/>
            <w:shd w:val="clear" w:color="auto" w:fill="248A3D"/>
          </w:tcPr>
          <w:p w14:paraId="34643351" w14:textId="4FCFF2B8" w:rsidR="00DD5E29" w:rsidRDefault="00DD5E29" w:rsidP="00DD5E29">
            <w:pPr>
              <w:bidi/>
              <w:spacing w:line="276" w:lineRule="auto"/>
              <w:jc w:val="center"/>
            </w:pPr>
            <w:r w:rsidRPr="00EF3576">
              <w:t>Green</w:t>
            </w:r>
          </w:p>
        </w:tc>
        <w:tc>
          <w:tcPr>
            <w:tcW w:w="0" w:type="auto"/>
          </w:tcPr>
          <w:p w14:paraId="03118B89" w14:textId="779F67C3" w:rsidR="00DD5E29" w:rsidRPr="00EF3576" w:rsidRDefault="00DD5E29" w:rsidP="00F9588C">
            <w:r w:rsidRPr="00EF3576">
              <w:t>#248A3D</w:t>
            </w:r>
          </w:p>
        </w:tc>
      </w:tr>
      <w:tr w:rsidR="00DD5E29" w:rsidRPr="00EF3576" w14:paraId="148E3D12" w14:textId="77777777" w:rsidTr="00613BC5">
        <w:tc>
          <w:tcPr>
            <w:tcW w:w="4181" w:type="dxa"/>
          </w:tcPr>
          <w:p w14:paraId="4E48E8EC" w14:textId="395CABC3" w:rsidR="00DD5E29" w:rsidRDefault="00DD5E29" w:rsidP="00DD5E29">
            <w:pPr>
              <w:bidi/>
              <w:rPr>
                <w:rtl/>
              </w:rPr>
            </w:pPr>
            <w:r w:rsidRPr="00EF3576">
              <w:rPr>
                <w:rtl/>
              </w:rPr>
              <w:t>התראות וחריגות</w:t>
            </w:r>
          </w:p>
        </w:tc>
        <w:tc>
          <w:tcPr>
            <w:tcW w:w="1194" w:type="dxa"/>
            <w:shd w:val="clear" w:color="auto" w:fill="DA3439"/>
          </w:tcPr>
          <w:p w14:paraId="5E1C923B" w14:textId="33361E80" w:rsidR="00DD5E29" w:rsidRDefault="00DD5E29" w:rsidP="00DD5E29">
            <w:pPr>
              <w:bidi/>
              <w:jc w:val="center"/>
            </w:pPr>
            <w:r w:rsidRPr="00EF3576">
              <w:t>Red</w:t>
            </w:r>
          </w:p>
        </w:tc>
        <w:tc>
          <w:tcPr>
            <w:tcW w:w="0" w:type="auto"/>
          </w:tcPr>
          <w:p w14:paraId="0922BBE0" w14:textId="3E3CD2FE" w:rsidR="00DD5E29" w:rsidRPr="00EF3576" w:rsidRDefault="00DD5E29" w:rsidP="00F9588C">
            <w:r w:rsidRPr="00EF3576">
              <w:t>#DA3439</w:t>
            </w:r>
          </w:p>
        </w:tc>
      </w:tr>
    </w:tbl>
    <w:p w14:paraId="717A2AEB" w14:textId="03958231" w:rsidR="00BD3407" w:rsidRDefault="00BD3407" w:rsidP="00EF3576">
      <w:pPr>
        <w:bidi/>
        <w:rPr>
          <w:u w:val="single"/>
          <w:rtl/>
        </w:rPr>
      </w:pPr>
    </w:p>
    <w:p w14:paraId="4C8FCCDF" w14:textId="1C98C15B" w:rsidR="00EF3576" w:rsidRPr="00BD3407" w:rsidRDefault="00EF3576" w:rsidP="00BD3407">
      <w:pPr>
        <w:bidi/>
        <w:rPr>
          <w:u w:val="single"/>
        </w:rPr>
      </w:pPr>
      <w:r w:rsidRPr="00BD3407">
        <w:rPr>
          <w:u w:val="single"/>
          <w:rtl/>
        </w:rPr>
        <w:t>צבעי ממשק</w:t>
      </w:r>
    </w:p>
    <w:tbl>
      <w:tblPr>
        <w:tblStyle w:val="TableGridLight"/>
        <w:tblW w:w="7488" w:type="dxa"/>
        <w:tblInd w:w="2972" w:type="dxa"/>
        <w:tblLook w:val="04A0" w:firstRow="1" w:lastRow="0" w:firstColumn="1" w:lastColumn="0" w:noHBand="0" w:noVBand="1"/>
      </w:tblPr>
      <w:tblGrid>
        <w:gridCol w:w="4394"/>
        <w:gridCol w:w="2145"/>
        <w:gridCol w:w="949"/>
      </w:tblGrid>
      <w:tr w:rsidR="00EF3576" w:rsidRPr="00EF3576" w14:paraId="1E5E3B45" w14:textId="77777777" w:rsidTr="00BD3407">
        <w:tc>
          <w:tcPr>
            <w:tcW w:w="4394" w:type="dxa"/>
            <w:hideMark/>
          </w:tcPr>
          <w:p w14:paraId="43B376CE" w14:textId="77777777" w:rsidR="00EF3576" w:rsidRPr="00EF3576" w:rsidRDefault="00EF3576" w:rsidP="00EF3576">
            <w:pPr>
              <w:bidi/>
              <w:spacing w:after="200" w:line="276" w:lineRule="auto"/>
              <w:rPr>
                <w:b/>
                <w:bCs/>
              </w:rPr>
            </w:pPr>
            <w:r w:rsidRPr="00EF3576">
              <w:rPr>
                <w:b/>
                <w:bCs/>
                <w:rtl/>
              </w:rPr>
              <w:t>שימוש</w:t>
            </w:r>
          </w:p>
        </w:tc>
        <w:tc>
          <w:tcPr>
            <w:tcW w:w="2145" w:type="dxa"/>
            <w:hideMark/>
          </w:tcPr>
          <w:p w14:paraId="56E196F9" w14:textId="77777777" w:rsidR="00EF3576" w:rsidRPr="00EF3576" w:rsidRDefault="00EF3576" w:rsidP="00EF3576">
            <w:pPr>
              <w:bidi/>
              <w:spacing w:after="200" w:line="276" w:lineRule="auto"/>
              <w:rPr>
                <w:b/>
                <w:bCs/>
              </w:rPr>
            </w:pPr>
            <w:r w:rsidRPr="00EF3576">
              <w:rPr>
                <w:b/>
                <w:bCs/>
                <w:rtl/>
              </w:rPr>
              <w:t>שם צבע</w:t>
            </w:r>
          </w:p>
        </w:tc>
        <w:tc>
          <w:tcPr>
            <w:tcW w:w="0" w:type="auto"/>
            <w:hideMark/>
          </w:tcPr>
          <w:p w14:paraId="2769BC01" w14:textId="77777777" w:rsidR="00EF3576" w:rsidRPr="00EF3576" w:rsidRDefault="00EF3576" w:rsidP="00EF3576">
            <w:pPr>
              <w:bidi/>
              <w:spacing w:after="200" w:line="276" w:lineRule="auto"/>
              <w:rPr>
                <w:b/>
                <w:bCs/>
              </w:rPr>
            </w:pPr>
            <w:r w:rsidRPr="00EF3576">
              <w:rPr>
                <w:b/>
                <w:bCs/>
                <w:rtl/>
              </w:rPr>
              <w:t>קוד צבע</w:t>
            </w:r>
          </w:p>
        </w:tc>
      </w:tr>
      <w:tr w:rsidR="00EF3576" w:rsidRPr="00EF3576" w14:paraId="027B4FC3" w14:textId="77777777" w:rsidTr="00BD3407">
        <w:trPr>
          <w:trHeight w:val="446"/>
        </w:trPr>
        <w:tc>
          <w:tcPr>
            <w:tcW w:w="4394" w:type="dxa"/>
            <w:hideMark/>
          </w:tcPr>
          <w:p w14:paraId="201495CB" w14:textId="77777777" w:rsidR="00EF3576" w:rsidRPr="00EF3576" w:rsidRDefault="00EF3576" w:rsidP="00BD3407">
            <w:pPr>
              <w:bidi/>
              <w:spacing w:line="276" w:lineRule="auto"/>
            </w:pPr>
            <w:r w:rsidRPr="00EF3576">
              <w:rPr>
                <w:rtl/>
              </w:rPr>
              <w:t>רקע הדשבורד</w:t>
            </w:r>
          </w:p>
        </w:tc>
        <w:tc>
          <w:tcPr>
            <w:tcW w:w="2145" w:type="dxa"/>
            <w:shd w:val="clear" w:color="auto" w:fill="F2F4F7"/>
            <w:hideMark/>
          </w:tcPr>
          <w:p w14:paraId="50C34A69" w14:textId="77777777" w:rsidR="00EF3576" w:rsidRPr="00EF3576" w:rsidRDefault="00EF3576" w:rsidP="00BD3407">
            <w:pPr>
              <w:bidi/>
              <w:spacing w:line="276" w:lineRule="auto"/>
              <w:jc w:val="center"/>
            </w:pPr>
            <w:r w:rsidRPr="00EF3576">
              <w:t>Light Gray</w:t>
            </w:r>
          </w:p>
        </w:tc>
        <w:tc>
          <w:tcPr>
            <w:tcW w:w="0" w:type="auto"/>
            <w:hideMark/>
          </w:tcPr>
          <w:p w14:paraId="6F0A8ACA" w14:textId="77777777" w:rsidR="00EF3576" w:rsidRPr="00EF3576" w:rsidRDefault="00EF3576" w:rsidP="00BD3407">
            <w:pPr>
              <w:bidi/>
              <w:spacing w:line="276" w:lineRule="auto"/>
            </w:pPr>
            <w:r w:rsidRPr="00EF3576">
              <w:t>#F2F4F7</w:t>
            </w:r>
          </w:p>
        </w:tc>
      </w:tr>
      <w:tr w:rsidR="00EF3576" w:rsidRPr="00EF3576" w14:paraId="66747B51" w14:textId="77777777" w:rsidTr="00BD3407">
        <w:tc>
          <w:tcPr>
            <w:tcW w:w="4394" w:type="dxa"/>
            <w:hideMark/>
          </w:tcPr>
          <w:p w14:paraId="4FAFA05D" w14:textId="77777777" w:rsidR="00EF3576" w:rsidRPr="00EF3576" w:rsidRDefault="00EF3576" w:rsidP="00BD3407">
            <w:pPr>
              <w:bidi/>
              <w:spacing w:line="276" w:lineRule="auto"/>
            </w:pPr>
            <w:r w:rsidRPr="00EF3576">
              <w:rPr>
                <w:rtl/>
              </w:rPr>
              <w:t>רקע ויזואליזציות וכרטיסי</w:t>
            </w:r>
            <w:r w:rsidRPr="00EF3576">
              <w:t xml:space="preserve"> KPI</w:t>
            </w:r>
          </w:p>
        </w:tc>
        <w:tc>
          <w:tcPr>
            <w:tcW w:w="2145" w:type="dxa"/>
            <w:hideMark/>
          </w:tcPr>
          <w:p w14:paraId="1FA7F64B" w14:textId="77777777" w:rsidR="00EF3576" w:rsidRPr="00EF3576" w:rsidRDefault="00EF3576" w:rsidP="00BD3407">
            <w:pPr>
              <w:bidi/>
              <w:spacing w:line="276" w:lineRule="auto"/>
              <w:jc w:val="center"/>
            </w:pPr>
            <w:r w:rsidRPr="00EF3576">
              <w:t>White</w:t>
            </w:r>
          </w:p>
        </w:tc>
        <w:tc>
          <w:tcPr>
            <w:tcW w:w="0" w:type="auto"/>
            <w:hideMark/>
          </w:tcPr>
          <w:p w14:paraId="09A051F3" w14:textId="77777777" w:rsidR="00EF3576" w:rsidRPr="00EF3576" w:rsidRDefault="00EF3576" w:rsidP="00BD3407">
            <w:pPr>
              <w:bidi/>
              <w:spacing w:line="276" w:lineRule="auto"/>
            </w:pPr>
            <w:r w:rsidRPr="00EF3576">
              <w:t>#FFFFFF</w:t>
            </w:r>
          </w:p>
        </w:tc>
      </w:tr>
      <w:tr w:rsidR="00EF3576" w:rsidRPr="00EF3576" w14:paraId="247FEF41" w14:textId="77777777" w:rsidTr="00BD3407">
        <w:tc>
          <w:tcPr>
            <w:tcW w:w="4394" w:type="dxa"/>
            <w:hideMark/>
          </w:tcPr>
          <w:p w14:paraId="1DABBA6E" w14:textId="4E412495" w:rsidR="00EF3576" w:rsidRPr="00EF3576" w:rsidRDefault="00EF3576" w:rsidP="00BD3407">
            <w:pPr>
              <w:bidi/>
              <w:spacing w:line="276" w:lineRule="auto"/>
            </w:pPr>
            <w:r w:rsidRPr="00EF3576">
              <w:rPr>
                <w:rtl/>
              </w:rPr>
              <w:t>גבולות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2145" w:type="dxa"/>
            <w:shd w:val="clear" w:color="auto" w:fill="E5E9F0"/>
            <w:hideMark/>
          </w:tcPr>
          <w:p w14:paraId="601BC5EE" w14:textId="77777777" w:rsidR="00EF3576" w:rsidRPr="00EF3576" w:rsidRDefault="00EF3576" w:rsidP="00BD3407">
            <w:pPr>
              <w:bidi/>
              <w:spacing w:line="276" w:lineRule="auto"/>
              <w:jc w:val="center"/>
            </w:pPr>
            <w:r w:rsidRPr="00EF3576">
              <w:t>Light Border Gray</w:t>
            </w:r>
          </w:p>
        </w:tc>
        <w:tc>
          <w:tcPr>
            <w:tcW w:w="0" w:type="auto"/>
            <w:hideMark/>
          </w:tcPr>
          <w:p w14:paraId="24852F9A" w14:textId="77777777" w:rsidR="00EF3576" w:rsidRPr="00EF3576" w:rsidRDefault="00EF3576" w:rsidP="00BD3407">
            <w:pPr>
              <w:bidi/>
              <w:spacing w:line="276" w:lineRule="auto"/>
            </w:pPr>
            <w:r w:rsidRPr="00EF3576">
              <w:t>#E5E9F0</w:t>
            </w:r>
          </w:p>
        </w:tc>
      </w:tr>
      <w:tr w:rsidR="00EF3576" w:rsidRPr="00EF3576" w14:paraId="33C0F574" w14:textId="77777777" w:rsidTr="00BD3407">
        <w:tc>
          <w:tcPr>
            <w:tcW w:w="4394" w:type="dxa"/>
            <w:hideMark/>
          </w:tcPr>
          <w:p w14:paraId="5B0A4EF4" w14:textId="62BFDBC0" w:rsidR="00EF3576" w:rsidRPr="00EF3576" w:rsidRDefault="00EF3576" w:rsidP="00BD3407">
            <w:pPr>
              <w:bidi/>
              <w:spacing w:line="276" w:lineRule="auto"/>
            </w:pPr>
            <w:r w:rsidRPr="00EF3576">
              <w:rPr>
                <w:rtl/>
              </w:rPr>
              <w:t>טקסט ראשי</w:t>
            </w:r>
            <w:r>
              <w:rPr>
                <w:rFonts w:hint="cs"/>
                <w:rtl/>
              </w:rPr>
              <w:t xml:space="preserve"> ו </w:t>
            </w:r>
            <w:r>
              <w:t>KPI</w:t>
            </w:r>
          </w:p>
        </w:tc>
        <w:tc>
          <w:tcPr>
            <w:tcW w:w="2145" w:type="dxa"/>
            <w:shd w:val="clear" w:color="auto" w:fill="1F3F6D"/>
            <w:hideMark/>
          </w:tcPr>
          <w:p w14:paraId="3583C547" w14:textId="77777777" w:rsidR="00EF3576" w:rsidRPr="00EF3576" w:rsidRDefault="00EF3576" w:rsidP="00BD3407">
            <w:pPr>
              <w:bidi/>
              <w:spacing w:line="276" w:lineRule="auto"/>
              <w:jc w:val="center"/>
            </w:pPr>
            <w:r w:rsidRPr="00EF3576">
              <w:t>Dark Navy</w:t>
            </w:r>
          </w:p>
        </w:tc>
        <w:tc>
          <w:tcPr>
            <w:tcW w:w="0" w:type="auto"/>
            <w:hideMark/>
          </w:tcPr>
          <w:p w14:paraId="1B33F815" w14:textId="77777777" w:rsidR="00EF3576" w:rsidRPr="00EF3576" w:rsidRDefault="00EF3576" w:rsidP="00BD3407">
            <w:pPr>
              <w:bidi/>
              <w:spacing w:line="276" w:lineRule="auto"/>
            </w:pPr>
            <w:r w:rsidRPr="00EF3576">
              <w:t>#1A1A2E</w:t>
            </w:r>
          </w:p>
        </w:tc>
      </w:tr>
      <w:tr w:rsidR="00EF3576" w:rsidRPr="00EF3576" w14:paraId="3B2BCE25" w14:textId="77777777" w:rsidTr="00BD3407">
        <w:tc>
          <w:tcPr>
            <w:tcW w:w="4394" w:type="dxa"/>
            <w:hideMark/>
          </w:tcPr>
          <w:p w14:paraId="0C9522FC" w14:textId="10EB3C3B" w:rsidR="00EF3576" w:rsidRPr="00EF3576" w:rsidRDefault="00EF3576" w:rsidP="00BD3407">
            <w:pPr>
              <w:bidi/>
              <w:spacing w:line="276" w:lineRule="auto"/>
            </w:pPr>
            <w:r w:rsidRPr="00EF3576">
              <w:rPr>
                <w:rtl/>
              </w:rPr>
              <w:t>טקסט משני</w:t>
            </w:r>
            <w:r>
              <w:rPr>
                <w:rFonts w:hint="cs"/>
                <w:rtl/>
              </w:rPr>
              <w:t>, כותרות משניות, הסברים</w:t>
            </w:r>
          </w:p>
        </w:tc>
        <w:tc>
          <w:tcPr>
            <w:tcW w:w="2145" w:type="dxa"/>
            <w:shd w:val="clear" w:color="auto" w:fill="6B7280"/>
            <w:hideMark/>
          </w:tcPr>
          <w:p w14:paraId="506BC7BB" w14:textId="77777777" w:rsidR="00EF3576" w:rsidRPr="00EF3576" w:rsidRDefault="00EF3576" w:rsidP="00BD3407">
            <w:pPr>
              <w:bidi/>
              <w:spacing w:line="276" w:lineRule="auto"/>
              <w:jc w:val="center"/>
            </w:pPr>
            <w:r w:rsidRPr="00EF3576">
              <w:t>Medium Gray</w:t>
            </w:r>
          </w:p>
        </w:tc>
        <w:tc>
          <w:tcPr>
            <w:tcW w:w="0" w:type="auto"/>
            <w:hideMark/>
          </w:tcPr>
          <w:p w14:paraId="51DA34E3" w14:textId="5CF4F5C0" w:rsidR="00EF3576" w:rsidRPr="00EF3576" w:rsidRDefault="00EF3576" w:rsidP="00BD3407">
            <w:pPr>
              <w:bidi/>
              <w:spacing w:line="276" w:lineRule="auto"/>
            </w:pPr>
            <w:r w:rsidRPr="00EF3576">
              <w:t>#6B7280</w:t>
            </w:r>
          </w:p>
        </w:tc>
      </w:tr>
    </w:tbl>
    <w:p w14:paraId="289DFE9B" w14:textId="098F0DAF" w:rsidR="00BD3407" w:rsidRPr="00AC21FA" w:rsidRDefault="00F81407" w:rsidP="00AC21FA">
      <w:pPr>
        <w:bidi/>
        <w:rPr>
          <w:rtl/>
        </w:rPr>
      </w:pPr>
      <w:r>
        <w:pict w14:anchorId="568CF091">
          <v:rect id="_x0000_i1028" style="width:0;height:1.5pt" o:hralign="center" o:hrstd="t" o:hr="t" fillcolor="#a0a0a0" stroked="f"/>
        </w:pict>
      </w:r>
    </w:p>
    <w:p w14:paraId="341955A3" w14:textId="77777777" w:rsidR="009504E7" w:rsidRDefault="009504E7" w:rsidP="00BD3407">
      <w:pPr>
        <w:bidi/>
        <w:rPr>
          <w:b/>
          <w:bCs/>
          <w:rtl/>
        </w:rPr>
      </w:pPr>
    </w:p>
    <w:p w14:paraId="0801C4AA" w14:textId="77777777" w:rsidR="009504E7" w:rsidRDefault="009504E7" w:rsidP="009504E7">
      <w:pPr>
        <w:bidi/>
        <w:rPr>
          <w:b/>
          <w:bCs/>
          <w:rtl/>
        </w:rPr>
      </w:pPr>
    </w:p>
    <w:p w14:paraId="775419F9" w14:textId="77777777" w:rsidR="009504E7" w:rsidRDefault="009504E7" w:rsidP="009504E7">
      <w:pPr>
        <w:bidi/>
        <w:rPr>
          <w:b/>
          <w:bCs/>
          <w:rtl/>
        </w:rPr>
      </w:pPr>
    </w:p>
    <w:p w14:paraId="60A4CEC4" w14:textId="77777777" w:rsidR="009504E7" w:rsidRDefault="009504E7" w:rsidP="009504E7">
      <w:pPr>
        <w:bidi/>
        <w:rPr>
          <w:b/>
          <w:bCs/>
          <w:rtl/>
        </w:rPr>
      </w:pPr>
    </w:p>
    <w:p w14:paraId="0042490C" w14:textId="77777777" w:rsidR="009504E7" w:rsidRDefault="009504E7" w:rsidP="009504E7">
      <w:pPr>
        <w:bidi/>
        <w:rPr>
          <w:b/>
          <w:bCs/>
          <w:rtl/>
        </w:rPr>
      </w:pPr>
    </w:p>
    <w:p w14:paraId="1CA801C0" w14:textId="77777777" w:rsidR="00E5298C" w:rsidRDefault="00E5298C" w:rsidP="009504E7">
      <w:pPr>
        <w:bidi/>
        <w:rPr>
          <w:b/>
          <w:bCs/>
          <w:rtl/>
        </w:rPr>
      </w:pPr>
    </w:p>
    <w:p w14:paraId="6A578E81" w14:textId="77777777" w:rsidR="00E5298C" w:rsidRDefault="00E5298C" w:rsidP="00E5298C">
      <w:pPr>
        <w:bidi/>
        <w:rPr>
          <w:b/>
          <w:bCs/>
          <w:rtl/>
        </w:rPr>
      </w:pPr>
    </w:p>
    <w:p w14:paraId="561AC731" w14:textId="77777777" w:rsidR="00E5298C" w:rsidRDefault="00E5298C" w:rsidP="00E5298C">
      <w:pPr>
        <w:bidi/>
        <w:rPr>
          <w:b/>
          <w:bCs/>
          <w:rtl/>
        </w:rPr>
      </w:pPr>
    </w:p>
    <w:p w14:paraId="274B0CD8" w14:textId="3C02E512" w:rsidR="00EF3576" w:rsidRPr="00EF3576" w:rsidRDefault="00EF3576" w:rsidP="00E5298C">
      <w:pPr>
        <w:bidi/>
        <w:rPr>
          <w:b/>
          <w:bCs/>
        </w:rPr>
      </w:pPr>
      <w:r w:rsidRPr="00EF3576">
        <w:rPr>
          <w:b/>
          <w:bCs/>
          <w:rtl/>
        </w:rPr>
        <w:t>הנחיות שימוש בצבעים</w:t>
      </w:r>
    </w:p>
    <w:p w14:paraId="0538772A" w14:textId="64B6D065" w:rsidR="00EF3576" w:rsidRPr="00EF3576" w:rsidRDefault="00EF3576" w:rsidP="00EF3576">
      <w:pPr>
        <w:numPr>
          <w:ilvl w:val="0"/>
          <w:numId w:val="8"/>
        </w:numPr>
        <w:bidi/>
      </w:pPr>
      <w:r w:rsidRPr="00EF3576">
        <w:rPr>
          <w:rtl/>
        </w:rPr>
        <w:t xml:space="preserve">רקע כלל הדשבורדים יהיה בצבע </w:t>
      </w:r>
      <w:r w:rsidRPr="00EF3576">
        <w:rPr>
          <w:b/>
          <w:bCs/>
        </w:rPr>
        <w:t>Light Gray (#F2F4F7)</w:t>
      </w:r>
      <w:r w:rsidRPr="00EF3576">
        <w:t xml:space="preserve"> </w:t>
      </w:r>
    </w:p>
    <w:p w14:paraId="62403EAD" w14:textId="7F881B58" w:rsidR="00EF3576" w:rsidRPr="00EF3576" w:rsidRDefault="00EF3576" w:rsidP="00EF3576">
      <w:pPr>
        <w:numPr>
          <w:ilvl w:val="0"/>
          <w:numId w:val="8"/>
        </w:numPr>
        <w:bidi/>
      </w:pPr>
      <w:r w:rsidRPr="00EF3576">
        <w:rPr>
          <w:rtl/>
        </w:rPr>
        <w:t>כל הוויזואליזציות, הטבלאות וכרטיסי ה</w:t>
      </w:r>
      <w:r w:rsidRPr="00EF3576">
        <w:t xml:space="preserve">-KPI </w:t>
      </w:r>
      <w:r w:rsidRPr="00EF3576">
        <w:rPr>
          <w:rtl/>
        </w:rPr>
        <w:t xml:space="preserve">יוצגו על רקע </w:t>
      </w:r>
      <w:r w:rsidRPr="00EF3576">
        <w:rPr>
          <w:b/>
          <w:bCs/>
        </w:rPr>
        <w:t>White (#FFFFFF)</w:t>
      </w:r>
      <w:r w:rsidRPr="00EF3576">
        <w:t xml:space="preserve"> </w:t>
      </w:r>
    </w:p>
    <w:p w14:paraId="55B16A6F" w14:textId="6A5A7593" w:rsidR="00EF3576" w:rsidRPr="00EF3576" w:rsidRDefault="00EF3576" w:rsidP="00EF3576">
      <w:pPr>
        <w:numPr>
          <w:ilvl w:val="0"/>
          <w:numId w:val="8"/>
        </w:numPr>
        <w:bidi/>
      </w:pPr>
      <w:r w:rsidRPr="00EF3576">
        <w:rPr>
          <w:rtl/>
        </w:rPr>
        <w:t xml:space="preserve">צבע </w:t>
      </w:r>
      <w:r>
        <w:t xml:space="preserve"> </w:t>
      </w:r>
      <w:r w:rsidRPr="00EF3576">
        <w:rPr>
          <w:b/>
          <w:bCs/>
        </w:rPr>
        <w:t>Navy Blue (#1F3F6D)</w:t>
      </w:r>
      <w:r w:rsidRPr="00EF3576">
        <w:t xml:space="preserve"> </w:t>
      </w:r>
      <w:r w:rsidRPr="00EF3576">
        <w:rPr>
          <w:rtl/>
        </w:rPr>
        <w:t>ישמש לכותרות</w:t>
      </w:r>
      <w:r w:rsidRPr="00EF3576">
        <w:t xml:space="preserve">, KPI </w:t>
      </w:r>
      <w:r w:rsidRPr="00EF3576">
        <w:rPr>
          <w:rtl/>
        </w:rPr>
        <w:t>וגרפים מרכזיי</w:t>
      </w:r>
      <w:r w:rsidR="004E4D88">
        <w:rPr>
          <w:rFonts w:hint="cs"/>
          <w:rtl/>
        </w:rPr>
        <w:t>ם.</w:t>
      </w:r>
      <w:r w:rsidRPr="00EF3576">
        <w:t xml:space="preserve"> </w:t>
      </w:r>
    </w:p>
    <w:p w14:paraId="124CFA45" w14:textId="021750C9" w:rsidR="00EF3576" w:rsidRPr="00EF3576" w:rsidRDefault="00EF3576" w:rsidP="00EF3576">
      <w:pPr>
        <w:numPr>
          <w:ilvl w:val="0"/>
          <w:numId w:val="8"/>
        </w:numPr>
        <w:bidi/>
      </w:pPr>
      <w:r w:rsidRPr="00EF3576">
        <w:rPr>
          <w:rtl/>
        </w:rPr>
        <w:t xml:space="preserve">צבע </w:t>
      </w:r>
      <w:r>
        <w:t xml:space="preserve"> </w:t>
      </w:r>
      <w:r w:rsidR="00F9588C" w:rsidRPr="00F9588C">
        <w:rPr>
          <w:b/>
          <w:bCs/>
        </w:rPr>
        <w:t>Purple</w:t>
      </w:r>
      <w:r w:rsidRPr="00EF3576">
        <w:rPr>
          <w:b/>
          <w:bCs/>
        </w:rPr>
        <w:t xml:space="preserve"> (#</w:t>
      </w:r>
      <w:r w:rsidR="00F9588C" w:rsidRPr="00F9588C">
        <w:rPr>
          <w:b/>
          <w:bCs/>
        </w:rPr>
        <w:t>6B4FA0</w:t>
      </w:r>
      <w:r w:rsidRPr="00EF3576">
        <w:rPr>
          <w:b/>
          <w:bCs/>
        </w:rPr>
        <w:t>)</w:t>
      </w:r>
      <w:r w:rsidRPr="00EF3576">
        <w:t xml:space="preserve"> </w:t>
      </w:r>
      <w:r w:rsidRPr="00EF3576">
        <w:rPr>
          <w:rtl/>
        </w:rPr>
        <w:t>ישמש באופן עקבי להצגת נתוני נשים</w:t>
      </w:r>
      <w:r w:rsidR="004E4D88">
        <w:rPr>
          <w:rFonts w:hint="cs"/>
          <w:rtl/>
        </w:rPr>
        <w:t>.</w:t>
      </w:r>
    </w:p>
    <w:p w14:paraId="2E29E9A8" w14:textId="63F2027E" w:rsidR="00EF3576" w:rsidRPr="00EF3576" w:rsidRDefault="00EF3576" w:rsidP="00F9588C">
      <w:pPr>
        <w:numPr>
          <w:ilvl w:val="0"/>
          <w:numId w:val="8"/>
        </w:numPr>
        <w:bidi/>
      </w:pPr>
      <w:r w:rsidRPr="00EF3576">
        <w:rPr>
          <w:rtl/>
        </w:rPr>
        <w:t xml:space="preserve">צבע </w:t>
      </w:r>
      <w:r>
        <w:t xml:space="preserve"> </w:t>
      </w:r>
      <w:r w:rsidR="00F9588C" w:rsidRPr="00F9588C">
        <w:rPr>
          <w:b/>
          <w:bCs/>
        </w:rPr>
        <w:t>Teal</w:t>
      </w:r>
      <w:r w:rsidRPr="00EF3576">
        <w:rPr>
          <w:b/>
          <w:bCs/>
        </w:rPr>
        <w:t xml:space="preserve"> (#</w:t>
      </w:r>
      <w:r w:rsidR="00F9588C" w:rsidRPr="00F9588C">
        <w:rPr>
          <w:b/>
          <w:bCs/>
        </w:rPr>
        <w:t>42B9BA</w:t>
      </w:r>
      <w:r w:rsidRPr="00EF3576">
        <w:rPr>
          <w:b/>
          <w:bCs/>
        </w:rPr>
        <w:t>)</w:t>
      </w:r>
      <w:r w:rsidRPr="00EF3576">
        <w:t xml:space="preserve"> </w:t>
      </w:r>
      <w:r w:rsidRPr="00EF3576">
        <w:rPr>
          <w:rtl/>
        </w:rPr>
        <w:t xml:space="preserve">ישמש באופן עקבי </w:t>
      </w:r>
      <w:r w:rsidR="00326FB8">
        <w:rPr>
          <w:rFonts w:hint="cs"/>
          <w:rtl/>
        </w:rPr>
        <w:t>כצבע ראשי 2 ו</w:t>
      </w:r>
      <w:r w:rsidRPr="00EF3576">
        <w:rPr>
          <w:rtl/>
        </w:rPr>
        <w:t>להצגת נתוני גברי</w:t>
      </w:r>
      <w:r w:rsidR="004E4D88">
        <w:rPr>
          <w:rFonts w:hint="cs"/>
          <w:rtl/>
        </w:rPr>
        <w:t>ם.</w:t>
      </w:r>
      <w:r w:rsidRPr="00EF3576">
        <w:t xml:space="preserve"> </w:t>
      </w:r>
    </w:p>
    <w:p w14:paraId="18F59B8A" w14:textId="0F3F4FF0" w:rsidR="00EF3576" w:rsidRPr="00EF3576" w:rsidRDefault="00EF3576" w:rsidP="00EF3576">
      <w:pPr>
        <w:numPr>
          <w:ilvl w:val="0"/>
          <w:numId w:val="8"/>
        </w:numPr>
        <w:bidi/>
      </w:pPr>
      <w:r w:rsidRPr="00EF3576">
        <w:rPr>
          <w:rtl/>
        </w:rPr>
        <w:t xml:space="preserve">צבע </w:t>
      </w:r>
      <w:r>
        <w:t xml:space="preserve"> </w:t>
      </w:r>
      <w:r w:rsidRPr="00EF3576">
        <w:rPr>
          <w:b/>
          <w:bCs/>
        </w:rPr>
        <w:t>Green (#248A3D)</w:t>
      </w:r>
      <w:r w:rsidRPr="00EF3576">
        <w:t xml:space="preserve"> </w:t>
      </w:r>
      <w:r w:rsidRPr="00EF3576">
        <w:rPr>
          <w:rtl/>
        </w:rPr>
        <w:t>ישמש להצגת מגמות חיוביות, עמידה ביעדים והצלחות</w:t>
      </w:r>
      <w:r w:rsidRPr="00EF3576">
        <w:t>.</w:t>
      </w:r>
    </w:p>
    <w:p w14:paraId="04B3B2BE" w14:textId="2F891049" w:rsidR="00BD3407" w:rsidRPr="00AC21FA" w:rsidRDefault="00EF3576" w:rsidP="00AC21FA">
      <w:pPr>
        <w:numPr>
          <w:ilvl w:val="0"/>
          <w:numId w:val="8"/>
        </w:numPr>
        <w:bidi/>
        <w:rPr>
          <w:rtl/>
        </w:rPr>
      </w:pPr>
      <w:r w:rsidRPr="00EF3576">
        <w:rPr>
          <w:rtl/>
        </w:rPr>
        <w:t xml:space="preserve">צבע </w:t>
      </w:r>
      <w:r>
        <w:t xml:space="preserve"> </w:t>
      </w:r>
      <w:r w:rsidRPr="00EF3576">
        <w:rPr>
          <w:b/>
          <w:bCs/>
        </w:rPr>
        <w:t>Red (#DA3439)</w:t>
      </w:r>
      <w:r w:rsidRPr="00EF3576">
        <w:t xml:space="preserve"> </w:t>
      </w:r>
      <w:r w:rsidRPr="00EF3576">
        <w:rPr>
          <w:rtl/>
        </w:rPr>
        <w:t>ישמש להצגת חריגות, התראות או ירידה בביצועים</w:t>
      </w:r>
      <w:r w:rsidR="00DA1369">
        <w:rPr>
          <w:rFonts w:hint="cs"/>
          <w:rtl/>
        </w:rPr>
        <w:t>.</w:t>
      </w:r>
    </w:p>
    <w:p w14:paraId="6147CC05" w14:textId="47F42005" w:rsidR="0004176B" w:rsidRPr="00DD42E3" w:rsidRDefault="00F81407" w:rsidP="00DD42E3">
      <w:pPr>
        <w:bidi/>
        <w:rPr>
          <w:rtl/>
        </w:rPr>
      </w:pPr>
      <w:r>
        <w:pict w14:anchorId="77F5C064">
          <v:rect id="_x0000_i1029" style="width:0;height:1.5pt" o:hralign="center" o:hrstd="t" o:hr="t" fillcolor="#a0a0a0" stroked="f"/>
        </w:pict>
      </w:r>
    </w:p>
    <w:p w14:paraId="0774F278" w14:textId="362269F6" w:rsidR="00EF3576" w:rsidRPr="00EF3576" w:rsidRDefault="00EF3576" w:rsidP="0004176B">
      <w:pPr>
        <w:bidi/>
        <w:rPr>
          <w:b/>
          <w:bCs/>
        </w:rPr>
      </w:pPr>
      <w:r w:rsidRPr="00EF3576">
        <w:rPr>
          <w:b/>
          <w:bCs/>
          <w:rtl/>
        </w:rPr>
        <w:t>טיפוגרפיה</w:t>
      </w:r>
    </w:p>
    <w:p w14:paraId="2C869C98" w14:textId="5B3D5880" w:rsidR="00EF3576" w:rsidRPr="00DA1369" w:rsidRDefault="00B85AD6" w:rsidP="00DA1369">
      <w:pPr>
        <w:numPr>
          <w:ilvl w:val="0"/>
          <w:numId w:val="9"/>
        </w:numPr>
        <w:bidi/>
      </w:pPr>
      <w:r w:rsidRPr="00B85AD6">
        <w:rPr>
          <w:rtl/>
        </w:rPr>
        <w:t xml:space="preserve">הפונט הרשמי לכלל הדשבורדים </w:t>
      </w:r>
      <w:r>
        <w:rPr>
          <w:rFonts w:hint="cs"/>
          <w:rtl/>
        </w:rPr>
        <w:t xml:space="preserve">יהיה פונט מובנה </w:t>
      </w:r>
      <w:r w:rsidR="00DA1369">
        <w:rPr>
          <w:rFonts w:hint="cs"/>
          <w:rtl/>
        </w:rPr>
        <w:t>של</w:t>
      </w:r>
      <w:r w:rsidR="00DA1369">
        <w:t xml:space="preserve"> </w:t>
      </w:r>
      <w:r w:rsidR="00EF3576" w:rsidRPr="00EF3576">
        <w:t xml:space="preserve">AWS </w:t>
      </w:r>
      <w:proofErr w:type="spellStart"/>
      <w:r w:rsidR="00EF3576" w:rsidRPr="00EF3576">
        <w:t>QuickSight</w:t>
      </w:r>
      <w:proofErr w:type="spellEnd"/>
      <w:r w:rsidR="00EF3576" w:rsidRPr="00EF3576">
        <w:t xml:space="preserve"> </w:t>
      </w:r>
      <w:r w:rsidR="00EF3576">
        <w:rPr>
          <w:rtl/>
        </w:rPr>
        <w:t>-</w:t>
      </w:r>
      <w:r w:rsidR="00EF3576">
        <w:t xml:space="preserve"> </w:t>
      </w:r>
      <w:r w:rsidR="00EF3576">
        <w:rPr>
          <w:rtl/>
        </w:rPr>
        <w:t xml:space="preserve"> </w:t>
      </w:r>
      <w:r w:rsidR="00EF3576" w:rsidRPr="00EF3576">
        <w:rPr>
          <w:b/>
          <w:bCs/>
          <w:rtl/>
        </w:rPr>
        <w:t>"</w:t>
      </w:r>
      <w:r w:rsidR="00EF3576" w:rsidRPr="00EF3576">
        <w:rPr>
          <w:b/>
          <w:bCs/>
        </w:rPr>
        <w:t>Amazon Ember</w:t>
      </w:r>
      <w:r w:rsidR="00EF3576" w:rsidRPr="00EF3576">
        <w:rPr>
          <w:b/>
          <w:bCs/>
          <w:rtl/>
        </w:rPr>
        <w:t>"</w:t>
      </w:r>
    </w:p>
    <w:p w14:paraId="247F0C3F" w14:textId="24D4A4B1" w:rsidR="00984B2B" w:rsidRPr="009504E7" w:rsidRDefault="00984B2B" w:rsidP="00984B2B">
      <w:pPr>
        <w:bidi/>
        <w:rPr>
          <w:u w:val="single"/>
        </w:rPr>
      </w:pPr>
      <w:r w:rsidRPr="009504E7">
        <w:rPr>
          <w:rFonts w:hint="cs"/>
          <w:u w:val="single"/>
          <w:rtl/>
        </w:rPr>
        <w:t>היררכיית טקסט</w:t>
      </w:r>
    </w:p>
    <w:tbl>
      <w:tblPr>
        <w:tblStyle w:val="TableGrid"/>
        <w:tblW w:w="5831" w:type="dxa"/>
        <w:tblInd w:w="4633" w:type="dxa"/>
        <w:tblLook w:val="04A0" w:firstRow="1" w:lastRow="0" w:firstColumn="1" w:lastColumn="0" w:noHBand="0" w:noVBand="1"/>
      </w:tblPr>
      <w:tblGrid>
        <w:gridCol w:w="3438"/>
        <w:gridCol w:w="848"/>
        <w:gridCol w:w="1545"/>
      </w:tblGrid>
      <w:tr w:rsidR="00E96494" w14:paraId="5E78753A" w14:textId="77777777" w:rsidTr="00984B2B">
        <w:tc>
          <w:tcPr>
            <w:tcW w:w="0" w:type="auto"/>
            <w:hideMark/>
          </w:tcPr>
          <w:p w14:paraId="399A8E3E" w14:textId="77777777" w:rsidR="00E96494" w:rsidRDefault="00E9649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שימוש</w:t>
            </w:r>
          </w:p>
        </w:tc>
        <w:tc>
          <w:tcPr>
            <w:tcW w:w="0" w:type="auto"/>
            <w:hideMark/>
          </w:tcPr>
          <w:p w14:paraId="794FADD9" w14:textId="77777777" w:rsidR="00E96494" w:rsidRDefault="00E9649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גודל</w:t>
            </w:r>
          </w:p>
        </w:tc>
        <w:tc>
          <w:tcPr>
            <w:tcW w:w="0" w:type="auto"/>
            <w:hideMark/>
          </w:tcPr>
          <w:p w14:paraId="00CD490F" w14:textId="77777777" w:rsidR="00E96494" w:rsidRDefault="00E9649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משקל</w:t>
            </w:r>
          </w:p>
        </w:tc>
      </w:tr>
      <w:tr w:rsidR="00E96494" w14:paraId="5E85922C" w14:textId="77777777" w:rsidTr="00984B2B">
        <w:tc>
          <w:tcPr>
            <w:tcW w:w="0" w:type="auto"/>
            <w:hideMark/>
          </w:tcPr>
          <w:p w14:paraId="4E36156D" w14:textId="77777777" w:rsidR="00E96494" w:rsidRDefault="00E96494" w:rsidP="00D75F31">
            <w:pPr>
              <w:jc w:val="right"/>
            </w:pPr>
            <w:r>
              <w:rPr>
                <w:rtl/>
              </w:rPr>
              <w:t>כותרת מסך</w:t>
            </w:r>
            <w:r>
              <w:t xml:space="preserve"> (Dashboard Title)</w:t>
            </w:r>
          </w:p>
        </w:tc>
        <w:tc>
          <w:tcPr>
            <w:tcW w:w="0" w:type="auto"/>
            <w:hideMark/>
          </w:tcPr>
          <w:p w14:paraId="0BE0D65C" w14:textId="77777777" w:rsidR="00E96494" w:rsidRDefault="00E96494">
            <w:r>
              <w:t>24px</w:t>
            </w:r>
          </w:p>
        </w:tc>
        <w:tc>
          <w:tcPr>
            <w:tcW w:w="0" w:type="auto"/>
            <w:hideMark/>
          </w:tcPr>
          <w:p w14:paraId="4B8C4024" w14:textId="77777777" w:rsidR="00E96494" w:rsidRDefault="00E96494" w:rsidP="00D75F31">
            <w:pPr>
              <w:jc w:val="center"/>
            </w:pPr>
            <w:r>
              <w:t>Bold</w:t>
            </w:r>
          </w:p>
        </w:tc>
      </w:tr>
      <w:tr w:rsidR="00E96494" w14:paraId="03B9AF64" w14:textId="77777777" w:rsidTr="00984B2B">
        <w:tc>
          <w:tcPr>
            <w:tcW w:w="0" w:type="auto"/>
            <w:hideMark/>
          </w:tcPr>
          <w:p w14:paraId="45458DCE" w14:textId="77777777" w:rsidR="00E96494" w:rsidRDefault="00E96494" w:rsidP="00D75F31">
            <w:pPr>
              <w:jc w:val="right"/>
            </w:pPr>
            <w:r>
              <w:rPr>
                <w:rtl/>
              </w:rPr>
              <w:t>כותרת ויזואליזציה / גרף / טבלה</w:t>
            </w:r>
          </w:p>
        </w:tc>
        <w:tc>
          <w:tcPr>
            <w:tcW w:w="0" w:type="auto"/>
            <w:hideMark/>
          </w:tcPr>
          <w:p w14:paraId="185E004A" w14:textId="77777777" w:rsidR="00E96494" w:rsidRDefault="00E96494">
            <w:r>
              <w:t>16px</w:t>
            </w:r>
          </w:p>
        </w:tc>
        <w:tc>
          <w:tcPr>
            <w:tcW w:w="0" w:type="auto"/>
            <w:hideMark/>
          </w:tcPr>
          <w:p w14:paraId="693DD24C" w14:textId="77777777" w:rsidR="00E96494" w:rsidRDefault="00E96494" w:rsidP="00D75F31">
            <w:pPr>
              <w:jc w:val="center"/>
            </w:pPr>
            <w:r>
              <w:t>Bold</w:t>
            </w:r>
          </w:p>
        </w:tc>
      </w:tr>
      <w:tr w:rsidR="00E96494" w14:paraId="0D0B9043" w14:textId="77777777" w:rsidTr="00984B2B">
        <w:tc>
          <w:tcPr>
            <w:tcW w:w="0" w:type="auto"/>
            <w:hideMark/>
          </w:tcPr>
          <w:p w14:paraId="058A3386" w14:textId="77777777" w:rsidR="00E96494" w:rsidRDefault="00E96494" w:rsidP="00D75F31">
            <w:pPr>
              <w:jc w:val="right"/>
            </w:pPr>
            <w:r>
              <w:rPr>
                <w:rtl/>
              </w:rPr>
              <w:t>כותרת</w:t>
            </w:r>
            <w:r>
              <w:t xml:space="preserve"> KPI</w:t>
            </w:r>
          </w:p>
        </w:tc>
        <w:tc>
          <w:tcPr>
            <w:tcW w:w="0" w:type="auto"/>
            <w:hideMark/>
          </w:tcPr>
          <w:p w14:paraId="21E744E4" w14:textId="77777777" w:rsidR="00E96494" w:rsidRDefault="00E96494">
            <w:r>
              <w:t>16px</w:t>
            </w:r>
          </w:p>
        </w:tc>
        <w:tc>
          <w:tcPr>
            <w:tcW w:w="0" w:type="auto"/>
            <w:hideMark/>
          </w:tcPr>
          <w:p w14:paraId="404AB4EC" w14:textId="77777777" w:rsidR="00E96494" w:rsidRDefault="00E96494" w:rsidP="00D75F31">
            <w:pPr>
              <w:jc w:val="center"/>
            </w:pPr>
            <w:r>
              <w:t>Regular</w:t>
            </w:r>
          </w:p>
        </w:tc>
      </w:tr>
      <w:tr w:rsidR="00E96494" w14:paraId="0D676DFF" w14:textId="77777777" w:rsidTr="00984B2B">
        <w:tc>
          <w:tcPr>
            <w:tcW w:w="0" w:type="auto"/>
            <w:hideMark/>
          </w:tcPr>
          <w:p w14:paraId="0FAA1B9B" w14:textId="77777777" w:rsidR="00E96494" w:rsidRDefault="00E96494" w:rsidP="00D75F31">
            <w:pPr>
              <w:jc w:val="right"/>
            </w:pPr>
            <w:r>
              <w:rPr>
                <w:rtl/>
              </w:rPr>
              <w:t>כותרת פילטר</w:t>
            </w:r>
          </w:p>
        </w:tc>
        <w:tc>
          <w:tcPr>
            <w:tcW w:w="0" w:type="auto"/>
            <w:hideMark/>
          </w:tcPr>
          <w:p w14:paraId="0BF1C4CE" w14:textId="77777777" w:rsidR="00E96494" w:rsidRDefault="00E96494">
            <w:r>
              <w:t>14px</w:t>
            </w:r>
          </w:p>
        </w:tc>
        <w:tc>
          <w:tcPr>
            <w:tcW w:w="0" w:type="auto"/>
            <w:hideMark/>
          </w:tcPr>
          <w:p w14:paraId="5517CEDA" w14:textId="77777777" w:rsidR="00E96494" w:rsidRDefault="00E96494" w:rsidP="00D75F31">
            <w:pPr>
              <w:jc w:val="center"/>
            </w:pPr>
            <w:r>
              <w:t>Regular</w:t>
            </w:r>
          </w:p>
        </w:tc>
      </w:tr>
      <w:tr w:rsidR="00E96494" w14:paraId="71EB1866" w14:textId="77777777" w:rsidTr="00984B2B">
        <w:tc>
          <w:tcPr>
            <w:tcW w:w="0" w:type="auto"/>
            <w:hideMark/>
          </w:tcPr>
          <w:p w14:paraId="53F37939" w14:textId="77777777" w:rsidR="00E96494" w:rsidRDefault="00E96494" w:rsidP="00D75F31">
            <w:pPr>
              <w:jc w:val="right"/>
            </w:pPr>
            <w:r>
              <w:rPr>
                <w:rtl/>
              </w:rPr>
              <w:t>כותרת משנית</w:t>
            </w:r>
          </w:p>
        </w:tc>
        <w:tc>
          <w:tcPr>
            <w:tcW w:w="0" w:type="auto"/>
            <w:hideMark/>
          </w:tcPr>
          <w:p w14:paraId="3E7E5247" w14:textId="77777777" w:rsidR="00E96494" w:rsidRDefault="00E96494">
            <w:r>
              <w:t>14px</w:t>
            </w:r>
          </w:p>
        </w:tc>
        <w:tc>
          <w:tcPr>
            <w:tcW w:w="0" w:type="auto"/>
            <w:hideMark/>
          </w:tcPr>
          <w:p w14:paraId="0F274E14" w14:textId="77777777" w:rsidR="00E96494" w:rsidRDefault="00E96494" w:rsidP="00D75F31">
            <w:pPr>
              <w:jc w:val="center"/>
            </w:pPr>
            <w:r>
              <w:t>Regular</w:t>
            </w:r>
          </w:p>
        </w:tc>
      </w:tr>
      <w:tr w:rsidR="00E96494" w14:paraId="501121D3" w14:textId="77777777" w:rsidTr="00984B2B">
        <w:tc>
          <w:tcPr>
            <w:tcW w:w="0" w:type="auto"/>
            <w:hideMark/>
          </w:tcPr>
          <w:p w14:paraId="6313F7AA" w14:textId="77777777" w:rsidR="00E96494" w:rsidRDefault="00E96494" w:rsidP="00D75F31">
            <w:pPr>
              <w:jc w:val="right"/>
            </w:pPr>
            <w:r>
              <w:rPr>
                <w:rtl/>
              </w:rPr>
              <w:t>טקסט רגיל</w:t>
            </w:r>
          </w:p>
        </w:tc>
        <w:tc>
          <w:tcPr>
            <w:tcW w:w="0" w:type="auto"/>
            <w:hideMark/>
          </w:tcPr>
          <w:p w14:paraId="10112348" w14:textId="77777777" w:rsidR="00E96494" w:rsidRDefault="00E96494">
            <w:r>
              <w:t>10px</w:t>
            </w:r>
          </w:p>
        </w:tc>
        <w:tc>
          <w:tcPr>
            <w:tcW w:w="0" w:type="auto"/>
            <w:hideMark/>
          </w:tcPr>
          <w:p w14:paraId="7C83318E" w14:textId="77777777" w:rsidR="00E96494" w:rsidRDefault="00E96494" w:rsidP="00D75F31">
            <w:pPr>
              <w:jc w:val="center"/>
            </w:pPr>
            <w:r>
              <w:t>Regular</w:t>
            </w:r>
          </w:p>
        </w:tc>
      </w:tr>
      <w:tr w:rsidR="00E96494" w14:paraId="50824005" w14:textId="77777777" w:rsidTr="00984B2B">
        <w:tc>
          <w:tcPr>
            <w:tcW w:w="0" w:type="auto"/>
            <w:hideMark/>
          </w:tcPr>
          <w:p w14:paraId="3C4B84A1" w14:textId="77777777" w:rsidR="00E96494" w:rsidRDefault="00E96494" w:rsidP="00D75F31">
            <w:pPr>
              <w:jc w:val="right"/>
            </w:pPr>
            <w:r>
              <w:t>Data Labels</w:t>
            </w:r>
          </w:p>
        </w:tc>
        <w:tc>
          <w:tcPr>
            <w:tcW w:w="0" w:type="auto"/>
            <w:hideMark/>
          </w:tcPr>
          <w:p w14:paraId="382BDA52" w14:textId="77777777" w:rsidR="00E96494" w:rsidRDefault="00E96494">
            <w:r>
              <w:t>10px</w:t>
            </w:r>
          </w:p>
        </w:tc>
        <w:tc>
          <w:tcPr>
            <w:tcW w:w="0" w:type="auto"/>
            <w:hideMark/>
          </w:tcPr>
          <w:p w14:paraId="056360B9" w14:textId="77777777" w:rsidR="00E96494" w:rsidRDefault="00E96494" w:rsidP="00D75F31">
            <w:pPr>
              <w:jc w:val="center"/>
            </w:pPr>
            <w:r>
              <w:t>Regular</w:t>
            </w:r>
          </w:p>
        </w:tc>
      </w:tr>
      <w:tr w:rsidR="00E96494" w14:paraId="3CC12536" w14:textId="77777777" w:rsidTr="00D75F31">
        <w:tc>
          <w:tcPr>
            <w:tcW w:w="0" w:type="auto"/>
            <w:hideMark/>
          </w:tcPr>
          <w:p w14:paraId="2FDEDD1A" w14:textId="77777777" w:rsidR="00E96494" w:rsidRDefault="00E96494" w:rsidP="00D75F31">
            <w:pPr>
              <w:jc w:val="right"/>
            </w:pPr>
            <w:r>
              <w:rPr>
                <w:rtl/>
              </w:rPr>
              <w:t>ערך</w:t>
            </w:r>
            <w:r>
              <w:t xml:space="preserve"> KPI</w:t>
            </w:r>
          </w:p>
        </w:tc>
        <w:tc>
          <w:tcPr>
            <w:tcW w:w="0" w:type="auto"/>
            <w:hideMark/>
          </w:tcPr>
          <w:p w14:paraId="13D50DC2" w14:textId="77777777" w:rsidR="00E96494" w:rsidRDefault="00E96494">
            <w:r>
              <w:t>Small</w:t>
            </w:r>
          </w:p>
        </w:tc>
        <w:tc>
          <w:tcPr>
            <w:tcW w:w="0" w:type="auto"/>
          </w:tcPr>
          <w:p w14:paraId="6F7D80BF" w14:textId="4830748B" w:rsidR="00E96494" w:rsidRDefault="00D75F31" w:rsidP="00D75F31">
            <w:pPr>
              <w:jc w:val="center"/>
            </w:pPr>
            <w:r>
              <w:rPr>
                <w:rFonts w:hint="cs"/>
                <w:rtl/>
              </w:rPr>
              <w:t>ברירת מחדל</w:t>
            </w:r>
          </w:p>
        </w:tc>
      </w:tr>
    </w:tbl>
    <w:p w14:paraId="1B2F323B" w14:textId="77777777" w:rsidR="00E96494" w:rsidRDefault="00E96494" w:rsidP="00E96494">
      <w:pPr>
        <w:bidi/>
        <w:rPr>
          <w:rtl/>
        </w:rPr>
      </w:pPr>
    </w:p>
    <w:p w14:paraId="30E9E7B7" w14:textId="77777777" w:rsidR="00693421" w:rsidRPr="00693421" w:rsidRDefault="00693421" w:rsidP="00693421">
      <w:pPr>
        <w:bidi/>
        <w:rPr>
          <w:b/>
          <w:bCs/>
          <w:lang w:val="en-IL"/>
        </w:rPr>
      </w:pPr>
      <w:r w:rsidRPr="00693421">
        <w:rPr>
          <w:b/>
          <w:bCs/>
          <w:rtl/>
        </w:rPr>
        <w:t>הנחיות נוספות</w:t>
      </w:r>
    </w:p>
    <w:p w14:paraId="186B1A3F" w14:textId="61E442E4" w:rsidR="00693421" w:rsidRPr="00693421" w:rsidRDefault="00693421" w:rsidP="00693421">
      <w:pPr>
        <w:numPr>
          <w:ilvl w:val="0"/>
          <w:numId w:val="13"/>
        </w:numPr>
        <w:bidi/>
        <w:rPr>
          <w:lang w:val="en-IL"/>
        </w:rPr>
      </w:pPr>
      <w:r w:rsidRPr="00693421">
        <w:rPr>
          <w:rtl/>
        </w:rPr>
        <w:t>כותרות ראשיות יוצגו ב</w:t>
      </w:r>
      <w:r>
        <w:t xml:space="preserve"> </w:t>
      </w:r>
      <w:r>
        <w:rPr>
          <w:rtl/>
        </w:rPr>
        <w:t>–</w:t>
      </w:r>
      <w:r w:rsidRPr="00693421">
        <w:rPr>
          <w:lang w:val="en-IL"/>
        </w:rPr>
        <w:t xml:space="preserve">Bold </w:t>
      </w:r>
    </w:p>
    <w:p w14:paraId="5FDA904B" w14:textId="690D04F8" w:rsidR="00693421" w:rsidRPr="00693421" w:rsidRDefault="00693421" w:rsidP="00693421">
      <w:pPr>
        <w:numPr>
          <w:ilvl w:val="0"/>
          <w:numId w:val="13"/>
        </w:numPr>
        <w:bidi/>
        <w:rPr>
          <w:lang w:val="en-IL"/>
        </w:rPr>
      </w:pPr>
      <w:r w:rsidRPr="00693421">
        <w:rPr>
          <w:rtl/>
        </w:rPr>
        <w:t>כותרות משניות</w:t>
      </w:r>
      <w:r w:rsidR="00452EEB">
        <w:rPr>
          <w:rFonts w:hint="cs"/>
          <w:rtl/>
        </w:rPr>
        <w:t xml:space="preserve"> וכותרות </w:t>
      </w:r>
      <w:r w:rsidR="00452EEB">
        <w:t>KPI</w:t>
      </w:r>
      <w:r w:rsidRPr="00693421">
        <w:rPr>
          <w:rtl/>
        </w:rPr>
        <w:t xml:space="preserve"> יוצגו ללא</w:t>
      </w:r>
      <w:r w:rsidRPr="00693421">
        <w:rPr>
          <w:lang w:val="en-IL"/>
        </w:rPr>
        <w:t xml:space="preserve"> Bold </w:t>
      </w:r>
    </w:p>
    <w:p w14:paraId="1592C3C1" w14:textId="33849F59" w:rsidR="00693421" w:rsidRPr="00693421" w:rsidRDefault="00693421" w:rsidP="00693421">
      <w:pPr>
        <w:numPr>
          <w:ilvl w:val="0"/>
          <w:numId w:val="13"/>
        </w:numPr>
        <w:bidi/>
        <w:rPr>
          <w:lang w:val="en-IL"/>
        </w:rPr>
      </w:pPr>
      <w:r w:rsidRPr="00693421">
        <w:rPr>
          <w:rtl/>
        </w:rPr>
        <w:t>יש להימנע מטקסטים ארוכים בתוך גרפים וויזואליזציות</w:t>
      </w:r>
      <w:r w:rsidRPr="00693421">
        <w:rPr>
          <w:lang w:val="en-IL"/>
        </w:rPr>
        <w:t>.</w:t>
      </w:r>
    </w:p>
    <w:p w14:paraId="1C572FFB" w14:textId="4C133F91" w:rsidR="00693421" w:rsidRPr="009504E7" w:rsidRDefault="00693421" w:rsidP="009504E7">
      <w:pPr>
        <w:numPr>
          <w:ilvl w:val="0"/>
          <w:numId w:val="13"/>
        </w:numPr>
        <w:bidi/>
        <w:rPr>
          <w:lang w:val="en-IL"/>
        </w:rPr>
      </w:pPr>
      <w:r w:rsidRPr="00693421">
        <w:rPr>
          <w:rtl/>
        </w:rPr>
        <w:t>יש לשמור על אחידות בגודל הטקסט בין כלל הדשבורדים</w:t>
      </w:r>
      <w:r w:rsidRPr="00693421">
        <w:rPr>
          <w:lang w:val="en-IL"/>
        </w:rPr>
        <w:t>.</w:t>
      </w:r>
    </w:p>
    <w:p w14:paraId="34950ED0" w14:textId="77777777" w:rsidR="00EF3576" w:rsidRPr="00EF3576" w:rsidRDefault="00F81407" w:rsidP="00EF3576">
      <w:pPr>
        <w:bidi/>
      </w:pPr>
      <w:r>
        <w:pict w14:anchorId="29E2B4BD">
          <v:rect id="_x0000_i1030" style="width:0;height:1.5pt" o:hralign="center" o:hrstd="t" o:hr="t" fillcolor="#a0a0a0" stroked="f"/>
        </w:pict>
      </w:r>
    </w:p>
    <w:p w14:paraId="0D4D11D7" w14:textId="77777777" w:rsidR="009504E7" w:rsidRDefault="009504E7" w:rsidP="00EF3576">
      <w:pPr>
        <w:bidi/>
        <w:rPr>
          <w:b/>
          <w:bCs/>
          <w:rtl/>
        </w:rPr>
      </w:pPr>
    </w:p>
    <w:p w14:paraId="2BECF7B9" w14:textId="77777777" w:rsidR="009504E7" w:rsidRDefault="009504E7" w:rsidP="009504E7">
      <w:pPr>
        <w:bidi/>
        <w:rPr>
          <w:b/>
          <w:bCs/>
          <w:rtl/>
        </w:rPr>
      </w:pPr>
    </w:p>
    <w:p w14:paraId="55660B37" w14:textId="60B21C1A" w:rsidR="00EF3576" w:rsidRPr="00EF3576" w:rsidRDefault="00EF3576" w:rsidP="009504E7">
      <w:pPr>
        <w:bidi/>
        <w:rPr>
          <w:b/>
          <w:bCs/>
        </w:rPr>
      </w:pPr>
      <w:r w:rsidRPr="00EF3576">
        <w:rPr>
          <w:b/>
          <w:bCs/>
          <w:rtl/>
        </w:rPr>
        <w:t>נגישות</w:t>
      </w:r>
    </w:p>
    <w:p w14:paraId="46C92C06" w14:textId="0D44E65E" w:rsidR="00EF3576" w:rsidRPr="00EF3576" w:rsidRDefault="00EF3576" w:rsidP="00EF3576">
      <w:pPr>
        <w:numPr>
          <w:ilvl w:val="0"/>
          <w:numId w:val="10"/>
        </w:numPr>
        <w:bidi/>
      </w:pPr>
      <w:r w:rsidRPr="00EF3576">
        <w:rPr>
          <w:rtl/>
        </w:rPr>
        <w:t>שמירה על ניגודיות גבוהה בין טקסט לרקע</w:t>
      </w:r>
      <w:r w:rsidR="001B6104">
        <w:rPr>
          <w:rFonts w:hint="cs"/>
          <w:rtl/>
        </w:rPr>
        <w:t>.</w:t>
      </w:r>
    </w:p>
    <w:p w14:paraId="2EAAC35D" w14:textId="77DCAAB6" w:rsidR="00EF3576" w:rsidRPr="00EF3576" w:rsidRDefault="00EF3576" w:rsidP="00EF3576">
      <w:pPr>
        <w:numPr>
          <w:ilvl w:val="0"/>
          <w:numId w:val="10"/>
        </w:numPr>
        <w:bidi/>
      </w:pPr>
      <w:r w:rsidRPr="00EF3576">
        <w:rPr>
          <w:rtl/>
        </w:rPr>
        <w:t>שימוש בתוויות</w:t>
      </w:r>
      <w:r w:rsidR="00AC21FA">
        <w:rPr>
          <w:rFonts w:hint="cs"/>
          <w:rtl/>
        </w:rPr>
        <w:t xml:space="preserve">, </w:t>
      </w:r>
      <w:r w:rsidR="00AC21FA">
        <w:t>Tooltips</w:t>
      </w:r>
      <w:r w:rsidR="00AC21FA">
        <w:rPr>
          <w:rFonts w:hint="cs"/>
          <w:rtl/>
        </w:rPr>
        <w:t>,</w:t>
      </w:r>
      <w:r w:rsidRPr="00EF3576">
        <w:rPr>
          <w:rtl/>
        </w:rPr>
        <w:t xml:space="preserve"> ובמקרא</w:t>
      </w:r>
      <w:r w:rsidRPr="00EF3576">
        <w:t xml:space="preserve"> (Legend) </w:t>
      </w:r>
      <w:r w:rsidRPr="00EF3576">
        <w:rPr>
          <w:rtl/>
        </w:rPr>
        <w:t>בנוסף לצבעי</w:t>
      </w:r>
      <w:r w:rsidR="001B6104">
        <w:rPr>
          <w:rFonts w:hint="cs"/>
          <w:rtl/>
        </w:rPr>
        <w:t>ם.</w:t>
      </w:r>
      <w:r w:rsidRPr="00EF3576">
        <w:t xml:space="preserve"> </w:t>
      </w:r>
    </w:p>
    <w:p w14:paraId="681590D0" w14:textId="58840D5A" w:rsidR="00EF3576" w:rsidRPr="00AE6C6E" w:rsidRDefault="00EF3576" w:rsidP="00EF3576">
      <w:pPr>
        <w:numPr>
          <w:ilvl w:val="0"/>
          <w:numId w:val="10"/>
        </w:numPr>
        <w:bidi/>
        <w:rPr>
          <w:color w:val="FF0000"/>
        </w:rPr>
      </w:pPr>
      <w:r w:rsidRPr="001B6104">
        <w:rPr>
          <w:color w:val="000000" w:themeColor="text1"/>
          <w:rtl/>
        </w:rPr>
        <w:t xml:space="preserve">שמירה </w:t>
      </w:r>
      <w:r w:rsidRPr="00EF3576">
        <w:rPr>
          <w:rtl/>
        </w:rPr>
        <w:t>על גודל טקסט קריא בכלל רכיבי הדשבור</w:t>
      </w:r>
      <w:r w:rsidR="001B6104">
        <w:rPr>
          <w:rFonts w:hint="cs"/>
          <w:rtl/>
        </w:rPr>
        <w:t>ד.</w:t>
      </w:r>
    </w:p>
    <w:p w14:paraId="1E616716" w14:textId="77777777" w:rsidR="00EF3576" w:rsidRPr="00EF3576" w:rsidRDefault="00F81407" w:rsidP="00EF3576">
      <w:pPr>
        <w:bidi/>
      </w:pPr>
      <w:r>
        <w:pict w14:anchorId="793C8C9A">
          <v:rect id="_x0000_i1031" style="width:0;height:1.5pt" o:hralign="center" o:hrstd="t" o:hr="t" fillcolor="#a0a0a0" stroked="f"/>
        </w:pict>
      </w:r>
    </w:p>
    <w:p w14:paraId="19BC8392" w14:textId="77777777" w:rsidR="00EF3576" w:rsidRPr="00EF3576" w:rsidRDefault="00EF3576" w:rsidP="00EF3576">
      <w:pPr>
        <w:bidi/>
        <w:rPr>
          <w:b/>
          <w:bCs/>
        </w:rPr>
      </w:pPr>
      <w:r w:rsidRPr="00EF3576">
        <w:rPr>
          <w:b/>
          <w:bCs/>
          <w:rtl/>
        </w:rPr>
        <w:t>מגבלות הפלטפורמה</w:t>
      </w:r>
    </w:p>
    <w:p w14:paraId="701043F0" w14:textId="77777777" w:rsidR="00EF3576" w:rsidRPr="00EF3576" w:rsidRDefault="00EF3576" w:rsidP="00EF3576">
      <w:pPr>
        <w:bidi/>
      </w:pPr>
      <w:r w:rsidRPr="00EF3576">
        <w:rPr>
          <w:rtl/>
        </w:rPr>
        <w:t>העיצוב יתבסס על היכולות המובנות של</w:t>
      </w:r>
      <w:r w:rsidRPr="00EF3576">
        <w:t xml:space="preserve"> AWS </w:t>
      </w:r>
      <w:proofErr w:type="spellStart"/>
      <w:r w:rsidRPr="00EF3576">
        <w:t>QuickSight</w:t>
      </w:r>
      <w:proofErr w:type="spellEnd"/>
      <w:r w:rsidRPr="00EF3576">
        <w:t xml:space="preserve">, </w:t>
      </w:r>
      <w:r w:rsidRPr="00EF3576">
        <w:rPr>
          <w:rtl/>
        </w:rPr>
        <w:t>תוך שמירה על אחידות, ביצועים וחוויית משתמש עקבית בכלל הדשבורדים</w:t>
      </w:r>
      <w:r w:rsidRPr="00EF3576">
        <w:t>.</w:t>
      </w:r>
    </w:p>
    <w:p w14:paraId="46F92241" w14:textId="0BFB8BE7" w:rsidR="0025566D" w:rsidRDefault="0025566D" w:rsidP="00972B10">
      <w:pPr>
        <w:bidi/>
        <w:rPr>
          <w:rtl/>
        </w:rPr>
      </w:pPr>
    </w:p>
    <w:p w14:paraId="09FEB375" w14:textId="77777777" w:rsidR="00D71E7E" w:rsidRDefault="00D71E7E" w:rsidP="00D71E7E">
      <w:pPr>
        <w:bidi/>
        <w:rPr>
          <w:rtl/>
        </w:rPr>
      </w:pPr>
    </w:p>
    <w:p w14:paraId="6378B8B0" w14:textId="77777777" w:rsidR="00D71E7E" w:rsidRDefault="00D71E7E" w:rsidP="00D71E7E">
      <w:pPr>
        <w:bidi/>
        <w:rPr>
          <w:rtl/>
        </w:rPr>
      </w:pPr>
    </w:p>
    <w:p w14:paraId="4FB9CBD9" w14:textId="77777777" w:rsidR="00D71E7E" w:rsidRDefault="00D71E7E" w:rsidP="00D71E7E">
      <w:pPr>
        <w:bidi/>
        <w:rPr>
          <w:rtl/>
        </w:rPr>
      </w:pPr>
    </w:p>
    <w:p w14:paraId="703DF6AE" w14:textId="77777777" w:rsidR="00D71E7E" w:rsidRDefault="00D71E7E" w:rsidP="00D71E7E">
      <w:pPr>
        <w:bidi/>
        <w:rPr>
          <w:rtl/>
        </w:rPr>
      </w:pPr>
    </w:p>
    <w:p w14:paraId="2A4B9089" w14:textId="77777777" w:rsidR="00D71E7E" w:rsidRDefault="00D71E7E" w:rsidP="00D71E7E">
      <w:pPr>
        <w:bidi/>
        <w:rPr>
          <w:rtl/>
        </w:rPr>
      </w:pPr>
    </w:p>
    <w:p w14:paraId="56C7BC71" w14:textId="77777777" w:rsidR="00D71E7E" w:rsidRDefault="00D71E7E" w:rsidP="00D71E7E">
      <w:pPr>
        <w:bidi/>
        <w:rPr>
          <w:rtl/>
        </w:rPr>
      </w:pPr>
    </w:p>
    <w:p w14:paraId="3E381606" w14:textId="77777777" w:rsidR="00D71E7E" w:rsidRDefault="00D71E7E" w:rsidP="00D71E7E">
      <w:pPr>
        <w:bidi/>
        <w:rPr>
          <w:rtl/>
        </w:rPr>
      </w:pPr>
    </w:p>
    <w:p w14:paraId="277A247B" w14:textId="77777777" w:rsidR="00D71E7E" w:rsidRDefault="00D71E7E" w:rsidP="00D71E7E">
      <w:pPr>
        <w:bidi/>
        <w:rPr>
          <w:rtl/>
        </w:rPr>
      </w:pPr>
    </w:p>
    <w:p w14:paraId="25EDABBC" w14:textId="77777777" w:rsidR="00D71E7E" w:rsidRDefault="00D71E7E" w:rsidP="00D71E7E">
      <w:pPr>
        <w:bidi/>
        <w:rPr>
          <w:rtl/>
        </w:rPr>
      </w:pPr>
    </w:p>
    <w:p w14:paraId="04102E64" w14:textId="77777777" w:rsidR="00AC21FA" w:rsidRDefault="00AC21FA" w:rsidP="00D71E7E">
      <w:pPr>
        <w:bidi/>
        <w:rPr>
          <w:rtl/>
        </w:rPr>
      </w:pPr>
    </w:p>
    <w:p w14:paraId="076DC406" w14:textId="77777777" w:rsidR="00AC21FA" w:rsidRDefault="00AC21FA" w:rsidP="00AC21FA">
      <w:pPr>
        <w:bidi/>
        <w:rPr>
          <w:rtl/>
        </w:rPr>
      </w:pPr>
    </w:p>
    <w:p w14:paraId="118F5699" w14:textId="77777777" w:rsidR="00AC21FA" w:rsidRDefault="00AC21FA" w:rsidP="00AC21FA">
      <w:pPr>
        <w:bidi/>
        <w:rPr>
          <w:rtl/>
        </w:rPr>
      </w:pPr>
    </w:p>
    <w:p w14:paraId="0DF53B1B" w14:textId="77777777" w:rsidR="0004176B" w:rsidRDefault="0004176B" w:rsidP="00AC21FA">
      <w:pPr>
        <w:bidi/>
        <w:rPr>
          <w:b/>
          <w:bCs/>
          <w:rtl/>
        </w:rPr>
      </w:pPr>
    </w:p>
    <w:p w14:paraId="7702B143" w14:textId="77777777" w:rsidR="0004176B" w:rsidRDefault="0004176B" w:rsidP="0004176B">
      <w:pPr>
        <w:bidi/>
        <w:rPr>
          <w:b/>
          <w:bCs/>
          <w:rtl/>
        </w:rPr>
      </w:pPr>
    </w:p>
    <w:p w14:paraId="36ADD80B" w14:textId="77777777" w:rsidR="009504E7" w:rsidRDefault="009504E7" w:rsidP="0004176B">
      <w:pPr>
        <w:bidi/>
        <w:rPr>
          <w:b/>
          <w:bCs/>
          <w:rtl/>
        </w:rPr>
      </w:pPr>
    </w:p>
    <w:p w14:paraId="01566B8E" w14:textId="77777777" w:rsidR="009504E7" w:rsidRDefault="009504E7" w:rsidP="009504E7">
      <w:pPr>
        <w:bidi/>
        <w:rPr>
          <w:b/>
          <w:bCs/>
          <w:rtl/>
        </w:rPr>
      </w:pPr>
    </w:p>
    <w:p w14:paraId="2D82EC04" w14:textId="77777777" w:rsidR="009504E7" w:rsidRDefault="009504E7" w:rsidP="009504E7">
      <w:pPr>
        <w:bidi/>
        <w:rPr>
          <w:b/>
          <w:bCs/>
          <w:rtl/>
        </w:rPr>
      </w:pPr>
    </w:p>
    <w:p w14:paraId="1266BF65" w14:textId="77777777" w:rsidR="00F9588C" w:rsidRDefault="00F9588C" w:rsidP="00F9588C">
      <w:pPr>
        <w:bidi/>
        <w:rPr>
          <w:b/>
          <w:bCs/>
          <w:rtl/>
        </w:rPr>
      </w:pPr>
    </w:p>
    <w:p w14:paraId="4D0B0AB6" w14:textId="77777777" w:rsidR="00E5298C" w:rsidRDefault="00E5298C" w:rsidP="00F9588C">
      <w:pPr>
        <w:bidi/>
        <w:rPr>
          <w:b/>
          <w:bCs/>
          <w:rtl/>
        </w:rPr>
      </w:pPr>
    </w:p>
    <w:p w14:paraId="0749273B" w14:textId="77777777" w:rsidR="00E5298C" w:rsidRDefault="00E5298C" w:rsidP="00E5298C">
      <w:pPr>
        <w:bidi/>
        <w:rPr>
          <w:b/>
          <w:bCs/>
          <w:rtl/>
        </w:rPr>
      </w:pPr>
    </w:p>
    <w:p w14:paraId="7951AAF3" w14:textId="77777777" w:rsidR="00E5298C" w:rsidRDefault="00E5298C" w:rsidP="00E5298C">
      <w:pPr>
        <w:bidi/>
        <w:rPr>
          <w:b/>
          <w:bCs/>
          <w:rtl/>
        </w:rPr>
      </w:pPr>
    </w:p>
    <w:p w14:paraId="58C97835" w14:textId="1C72C08D" w:rsidR="0004176B" w:rsidRPr="00F9588C" w:rsidRDefault="00D71E7E" w:rsidP="00E5298C">
      <w:pPr>
        <w:bidi/>
        <w:rPr>
          <w:b/>
          <w:bCs/>
          <w:rtl/>
        </w:rPr>
      </w:pPr>
      <w:r w:rsidRPr="00AC21FA">
        <w:rPr>
          <w:b/>
          <w:bCs/>
          <w:rtl/>
        </w:rPr>
        <w:t>נספחים</w:t>
      </w:r>
    </w:p>
    <w:p w14:paraId="60577773" w14:textId="38D3396C" w:rsidR="00AC21FA" w:rsidRPr="00492595" w:rsidRDefault="00AC21FA" w:rsidP="0004176B">
      <w:pPr>
        <w:bidi/>
        <w:rPr>
          <w:color w:val="FF0000"/>
          <w:u w:val="single"/>
          <w:rtl/>
        </w:rPr>
      </w:pPr>
      <w:r>
        <w:rPr>
          <w:u w:val="single"/>
          <w:rtl/>
        </w:rPr>
        <w:t>דשבורד לדוגמא של משרד התרבות והספורט</w:t>
      </w:r>
    </w:p>
    <w:p w14:paraId="111899B0" w14:textId="77CCBFA3" w:rsidR="00AC21FA" w:rsidRDefault="00AC21FA" w:rsidP="00AC21FA">
      <w:pPr>
        <w:bidi/>
        <w:rPr>
          <w:u w:val="single"/>
          <w:rtl/>
        </w:rPr>
      </w:pPr>
      <w:r>
        <w:rPr>
          <w:noProof/>
        </w:rPr>
        <w:drawing>
          <wp:inline distT="0" distB="0" distL="0" distR="0" wp14:anchorId="04E0D418" wp14:editId="40354435">
            <wp:extent cx="6639032" cy="3117850"/>
            <wp:effectExtent l="0" t="0" r="9525" b="635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1940" r="-778"/>
                    <a:stretch/>
                  </pic:blipFill>
                  <pic:spPr bwMode="auto">
                    <a:xfrm>
                      <a:off x="0" y="0"/>
                      <a:ext cx="6643360" cy="3119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6D491" w14:textId="77777777" w:rsidR="00492595" w:rsidRDefault="00492595" w:rsidP="00492595">
      <w:pPr>
        <w:bidi/>
        <w:rPr>
          <w:u w:val="single"/>
          <w:rtl/>
        </w:rPr>
      </w:pPr>
    </w:p>
    <w:p w14:paraId="0059CDAD" w14:textId="201A4626" w:rsidR="00492595" w:rsidRPr="00492595" w:rsidRDefault="00492595" w:rsidP="00492595">
      <w:pPr>
        <w:bidi/>
        <w:rPr>
          <w:color w:val="FF0000"/>
          <w:rtl/>
        </w:rPr>
      </w:pPr>
    </w:p>
    <w:sectPr w:rsidR="00492595" w:rsidRPr="00492595" w:rsidSect="00AC21F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720" w:right="720" w:bottom="720" w:left="720" w:header="680" w:footer="13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B5517" w14:textId="77777777" w:rsidR="00F81407" w:rsidRDefault="00F81407" w:rsidP="00A25D9E">
      <w:pPr>
        <w:spacing w:after="0" w:line="240" w:lineRule="auto"/>
      </w:pPr>
      <w:r>
        <w:separator/>
      </w:r>
    </w:p>
  </w:endnote>
  <w:endnote w:type="continuationSeparator" w:id="0">
    <w:p w14:paraId="1E649A3E" w14:textId="77777777" w:rsidR="00F81407" w:rsidRDefault="00F81407" w:rsidP="00A25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494DD" w14:textId="77777777" w:rsidR="00EB2437" w:rsidRDefault="00EB24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460243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674D736" w14:textId="0BAFADE7" w:rsidR="00BE2936" w:rsidRDefault="00BE293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8C94CA1" w14:textId="6557FE17" w:rsidR="00BE2936" w:rsidRDefault="00BE2936" w:rsidP="00A25D9E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5AF5E" w14:textId="77777777" w:rsidR="00EB2437" w:rsidRDefault="00EB24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61667" w14:textId="77777777" w:rsidR="00F81407" w:rsidRDefault="00F81407" w:rsidP="00A25D9E">
      <w:pPr>
        <w:spacing w:after="0" w:line="240" w:lineRule="auto"/>
      </w:pPr>
      <w:r>
        <w:separator/>
      </w:r>
    </w:p>
  </w:footnote>
  <w:footnote w:type="continuationSeparator" w:id="0">
    <w:p w14:paraId="3486E627" w14:textId="77777777" w:rsidR="00F81407" w:rsidRDefault="00F81407" w:rsidP="00A25D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C831B" w14:textId="77777777" w:rsidR="00BE2936" w:rsidRDefault="00F81407">
    <w:pPr>
      <w:pStyle w:val="Header"/>
    </w:pPr>
    <w:r>
      <w:rPr>
        <w:noProof/>
      </w:rPr>
      <w:pict w14:anchorId="356567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877297" o:spid="_x0000_s1032" type="#_x0000_t75" style="position:absolute;margin-left:0;margin-top:0;width:419.9pt;height:409.4pt;z-index:-251658239;mso-position-horizontal:center;mso-position-horizontal-relative:margin;mso-position-vertical:center;mso-position-vertical-relative:margin" o:allowincell="f">
          <v:imagedata r:id="rId1" o:title="Excelando X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DA384" w14:textId="2E590F58" w:rsidR="00031819" w:rsidRDefault="00EB2437" w:rsidP="00031819">
    <w:pPr>
      <w:pStyle w:val="Header"/>
    </w:pPr>
    <w:r>
      <w:rPr>
        <w:noProof/>
      </w:rPr>
      <w:drawing>
        <wp:anchor distT="0" distB="0" distL="114300" distR="114300" simplePos="0" relativeHeight="251658243" behindDoc="1" locked="0" layoutInCell="1" allowOverlap="1" wp14:anchorId="51365B47" wp14:editId="304128F4">
          <wp:simplePos x="0" y="0"/>
          <wp:positionH relativeFrom="column">
            <wp:posOffset>5587563</wp:posOffset>
          </wp:positionH>
          <wp:positionV relativeFrom="paragraph">
            <wp:posOffset>-338611</wp:posOffset>
          </wp:positionV>
          <wp:extent cx="1333500" cy="704850"/>
          <wp:effectExtent l="0" t="0" r="0" b="0"/>
          <wp:wrapTight wrapText="bothSides">
            <wp:wrapPolygon edited="0">
              <wp:start x="12651" y="0"/>
              <wp:lineTo x="3703" y="2919"/>
              <wp:lineTo x="309" y="5254"/>
              <wp:lineTo x="0" y="13427"/>
              <wp:lineTo x="0" y="16930"/>
              <wp:lineTo x="15120" y="18681"/>
              <wp:lineTo x="15429" y="21016"/>
              <wp:lineTo x="16971" y="21016"/>
              <wp:lineTo x="16971" y="18681"/>
              <wp:lineTo x="21291" y="16930"/>
              <wp:lineTo x="21291" y="5254"/>
              <wp:lineTo x="17280" y="0"/>
              <wp:lineTo x="12651" y="0"/>
            </wp:wrapPolygon>
          </wp:wrapTight>
          <wp:docPr id="84898633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תמונה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C21FA">
      <w:rPr>
        <w:noProof/>
      </w:rPr>
      <w:drawing>
        <wp:anchor distT="0" distB="0" distL="114300" distR="114300" simplePos="0" relativeHeight="251658242" behindDoc="1" locked="0" layoutInCell="1" allowOverlap="1" wp14:anchorId="07C6E742" wp14:editId="281C3DAF">
          <wp:simplePos x="0" y="0"/>
          <wp:positionH relativeFrom="page">
            <wp:align>right</wp:align>
          </wp:positionH>
          <wp:positionV relativeFrom="paragraph">
            <wp:posOffset>-812055</wp:posOffset>
          </wp:positionV>
          <wp:extent cx="7600050" cy="11268790"/>
          <wp:effectExtent l="0" t="0" r="1270" b="8890"/>
          <wp:wrapNone/>
          <wp:docPr id="423117804" name="Picture 423117804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Ico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0050" cy="112687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D51D65" w14:textId="77777777" w:rsidR="00BE2936" w:rsidRPr="00031819" w:rsidRDefault="00BE2936" w:rsidP="000318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C9551" w14:textId="77777777" w:rsidR="00BE2936" w:rsidRDefault="00F81407">
    <w:pPr>
      <w:pStyle w:val="Header"/>
    </w:pPr>
    <w:r>
      <w:rPr>
        <w:noProof/>
      </w:rPr>
      <w:pict w14:anchorId="22AA28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877296" o:spid="_x0000_s1031" type="#_x0000_t75" style="position:absolute;margin-left:0;margin-top:0;width:419.9pt;height:409.4pt;z-index:-251658240;mso-position-horizontal:center;mso-position-horizontal-relative:margin;mso-position-vertical:center;mso-position-vertical-relative:margin" o:allowincell="f">
          <v:imagedata r:id="rId1" o:title="Excelando X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C5AB5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5B6869"/>
    <w:multiLevelType w:val="multilevel"/>
    <w:tmpl w:val="B292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00A66"/>
    <w:multiLevelType w:val="multilevel"/>
    <w:tmpl w:val="175C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679FE"/>
    <w:multiLevelType w:val="multilevel"/>
    <w:tmpl w:val="D26A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AB72CD"/>
    <w:multiLevelType w:val="hybridMultilevel"/>
    <w:tmpl w:val="0074AF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977B2F"/>
    <w:multiLevelType w:val="hybridMultilevel"/>
    <w:tmpl w:val="26F039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A91CC4"/>
    <w:multiLevelType w:val="multilevel"/>
    <w:tmpl w:val="6912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D25EF"/>
    <w:multiLevelType w:val="multilevel"/>
    <w:tmpl w:val="CEA2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17D52"/>
    <w:multiLevelType w:val="hybridMultilevel"/>
    <w:tmpl w:val="D18475B2"/>
    <w:lvl w:ilvl="0" w:tplc="8B640E24">
      <w:start w:val="1"/>
      <w:numFmt w:val="decimal"/>
      <w:pStyle w:val="DataSource"/>
      <w:lvlText w:val="%1."/>
      <w:lvlJc w:val="left"/>
      <w:pPr>
        <w:ind w:left="720" w:hanging="360"/>
      </w:pPr>
      <w:rPr>
        <w:rFonts w:hint="default"/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C45592"/>
    <w:multiLevelType w:val="multilevel"/>
    <w:tmpl w:val="4B34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I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43DF9"/>
    <w:multiLevelType w:val="multilevel"/>
    <w:tmpl w:val="7C1C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D7E18"/>
    <w:multiLevelType w:val="hybridMultilevel"/>
    <w:tmpl w:val="AE86C6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A61E4D"/>
    <w:multiLevelType w:val="multilevel"/>
    <w:tmpl w:val="51F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545220">
    <w:abstractNumId w:val="8"/>
  </w:num>
  <w:num w:numId="2" w16cid:durableId="291635642">
    <w:abstractNumId w:val="11"/>
  </w:num>
  <w:num w:numId="3" w16cid:durableId="1845783336">
    <w:abstractNumId w:val="5"/>
  </w:num>
  <w:num w:numId="4" w16cid:durableId="1979456192">
    <w:abstractNumId w:val="0"/>
  </w:num>
  <w:num w:numId="5" w16cid:durableId="39208658">
    <w:abstractNumId w:val="4"/>
  </w:num>
  <w:num w:numId="6" w16cid:durableId="720060601">
    <w:abstractNumId w:val="3"/>
  </w:num>
  <w:num w:numId="7" w16cid:durableId="333847488">
    <w:abstractNumId w:val="12"/>
  </w:num>
  <w:num w:numId="8" w16cid:durableId="1170172826">
    <w:abstractNumId w:val="10"/>
  </w:num>
  <w:num w:numId="9" w16cid:durableId="1590964405">
    <w:abstractNumId w:val="9"/>
  </w:num>
  <w:num w:numId="10" w16cid:durableId="698749562">
    <w:abstractNumId w:val="7"/>
  </w:num>
  <w:num w:numId="11" w16cid:durableId="1673491037">
    <w:abstractNumId w:val="1"/>
  </w:num>
  <w:num w:numId="12" w16cid:durableId="550969210">
    <w:abstractNumId w:val="2"/>
  </w:num>
  <w:num w:numId="13" w16cid:durableId="607735444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MxMDCzMDa3MDI2MLBQ0lEKTi0uzszPAykwrAUA73fR3iwAAAA="/>
  </w:docVars>
  <w:rsids>
    <w:rsidRoot w:val="002B24E6"/>
    <w:rsid w:val="00000A79"/>
    <w:rsid w:val="0000110E"/>
    <w:rsid w:val="00002AD6"/>
    <w:rsid w:val="000034EA"/>
    <w:rsid w:val="00004889"/>
    <w:rsid w:val="00004C9C"/>
    <w:rsid w:val="00006E47"/>
    <w:rsid w:val="00007AE5"/>
    <w:rsid w:val="00010D82"/>
    <w:rsid w:val="00010F5F"/>
    <w:rsid w:val="00011C08"/>
    <w:rsid w:val="00013FA9"/>
    <w:rsid w:val="000143BA"/>
    <w:rsid w:val="000152AE"/>
    <w:rsid w:val="00015D8E"/>
    <w:rsid w:val="000218B9"/>
    <w:rsid w:val="00022641"/>
    <w:rsid w:val="00022BA2"/>
    <w:rsid w:val="00023828"/>
    <w:rsid w:val="00023986"/>
    <w:rsid w:val="00023A2D"/>
    <w:rsid w:val="00023CE9"/>
    <w:rsid w:val="00024389"/>
    <w:rsid w:val="00024A6A"/>
    <w:rsid w:val="000265C5"/>
    <w:rsid w:val="0003071E"/>
    <w:rsid w:val="0003106A"/>
    <w:rsid w:val="00031819"/>
    <w:rsid w:val="00031DD6"/>
    <w:rsid w:val="00031E98"/>
    <w:rsid w:val="000326AE"/>
    <w:rsid w:val="00033245"/>
    <w:rsid w:val="00033D19"/>
    <w:rsid w:val="00037546"/>
    <w:rsid w:val="00041196"/>
    <w:rsid w:val="0004176B"/>
    <w:rsid w:val="00041F42"/>
    <w:rsid w:val="000425F4"/>
    <w:rsid w:val="00043FD8"/>
    <w:rsid w:val="00045E40"/>
    <w:rsid w:val="000477C7"/>
    <w:rsid w:val="0005109E"/>
    <w:rsid w:val="000522EA"/>
    <w:rsid w:val="00052353"/>
    <w:rsid w:val="0005465F"/>
    <w:rsid w:val="00054B08"/>
    <w:rsid w:val="00055533"/>
    <w:rsid w:val="000600C0"/>
    <w:rsid w:val="0006167D"/>
    <w:rsid w:val="000641F0"/>
    <w:rsid w:val="00065E12"/>
    <w:rsid w:val="00065F6E"/>
    <w:rsid w:val="000666DE"/>
    <w:rsid w:val="000672A2"/>
    <w:rsid w:val="0007030E"/>
    <w:rsid w:val="000721D7"/>
    <w:rsid w:val="00073354"/>
    <w:rsid w:val="000733C8"/>
    <w:rsid w:val="00073CC8"/>
    <w:rsid w:val="00080DBF"/>
    <w:rsid w:val="000811FA"/>
    <w:rsid w:val="000836DC"/>
    <w:rsid w:val="00085077"/>
    <w:rsid w:val="00086BA9"/>
    <w:rsid w:val="00086EF9"/>
    <w:rsid w:val="00090DFD"/>
    <w:rsid w:val="00096D4A"/>
    <w:rsid w:val="00097068"/>
    <w:rsid w:val="0009778B"/>
    <w:rsid w:val="000A0A32"/>
    <w:rsid w:val="000A127F"/>
    <w:rsid w:val="000A2FB0"/>
    <w:rsid w:val="000A3235"/>
    <w:rsid w:val="000A56E5"/>
    <w:rsid w:val="000A5A87"/>
    <w:rsid w:val="000A71D1"/>
    <w:rsid w:val="000A7BA2"/>
    <w:rsid w:val="000A7D65"/>
    <w:rsid w:val="000B259C"/>
    <w:rsid w:val="000B3419"/>
    <w:rsid w:val="000B703E"/>
    <w:rsid w:val="000B77E1"/>
    <w:rsid w:val="000B7EAE"/>
    <w:rsid w:val="000C1836"/>
    <w:rsid w:val="000C5D3D"/>
    <w:rsid w:val="000C768D"/>
    <w:rsid w:val="000C78D6"/>
    <w:rsid w:val="000D051A"/>
    <w:rsid w:val="000D0853"/>
    <w:rsid w:val="000D22C2"/>
    <w:rsid w:val="000D30C3"/>
    <w:rsid w:val="000D346A"/>
    <w:rsid w:val="000D37CA"/>
    <w:rsid w:val="000D451F"/>
    <w:rsid w:val="000D45D5"/>
    <w:rsid w:val="000D48E2"/>
    <w:rsid w:val="000D5176"/>
    <w:rsid w:val="000E2F53"/>
    <w:rsid w:val="000E30E5"/>
    <w:rsid w:val="000E7778"/>
    <w:rsid w:val="000E7F89"/>
    <w:rsid w:val="000F76A3"/>
    <w:rsid w:val="00100112"/>
    <w:rsid w:val="00100F9A"/>
    <w:rsid w:val="001020FA"/>
    <w:rsid w:val="0010229E"/>
    <w:rsid w:val="00104239"/>
    <w:rsid w:val="001109DD"/>
    <w:rsid w:val="00110EDE"/>
    <w:rsid w:val="00111C6F"/>
    <w:rsid w:val="00113588"/>
    <w:rsid w:val="00115491"/>
    <w:rsid w:val="00116158"/>
    <w:rsid w:val="0012026E"/>
    <w:rsid w:val="00120C0F"/>
    <w:rsid w:val="00120E62"/>
    <w:rsid w:val="00122237"/>
    <w:rsid w:val="00122292"/>
    <w:rsid w:val="00125CAE"/>
    <w:rsid w:val="00125E6A"/>
    <w:rsid w:val="0012619F"/>
    <w:rsid w:val="001278CC"/>
    <w:rsid w:val="00130981"/>
    <w:rsid w:val="001316AE"/>
    <w:rsid w:val="00131C22"/>
    <w:rsid w:val="001324D1"/>
    <w:rsid w:val="0013408D"/>
    <w:rsid w:val="00134AEE"/>
    <w:rsid w:val="00135225"/>
    <w:rsid w:val="001352D0"/>
    <w:rsid w:val="001354C7"/>
    <w:rsid w:val="001356B9"/>
    <w:rsid w:val="00136FDA"/>
    <w:rsid w:val="001372C8"/>
    <w:rsid w:val="00137A06"/>
    <w:rsid w:val="00137CFB"/>
    <w:rsid w:val="001417B1"/>
    <w:rsid w:val="001419C0"/>
    <w:rsid w:val="00147075"/>
    <w:rsid w:val="00151357"/>
    <w:rsid w:val="00154D52"/>
    <w:rsid w:val="00155D77"/>
    <w:rsid w:val="00157115"/>
    <w:rsid w:val="001609D1"/>
    <w:rsid w:val="00162803"/>
    <w:rsid w:val="001642E3"/>
    <w:rsid w:val="00164F16"/>
    <w:rsid w:val="00166F15"/>
    <w:rsid w:val="00167054"/>
    <w:rsid w:val="001733D2"/>
    <w:rsid w:val="00174CE8"/>
    <w:rsid w:val="00176643"/>
    <w:rsid w:val="001766B8"/>
    <w:rsid w:val="001772C0"/>
    <w:rsid w:val="00177568"/>
    <w:rsid w:val="001822E6"/>
    <w:rsid w:val="00185045"/>
    <w:rsid w:val="00186222"/>
    <w:rsid w:val="001862CF"/>
    <w:rsid w:val="001875A4"/>
    <w:rsid w:val="00190897"/>
    <w:rsid w:val="001917D2"/>
    <w:rsid w:val="001919EB"/>
    <w:rsid w:val="00193213"/>
    <w:rsid w:val="00197275"/>
    <w:rsid w:val="0019733E"/>
    <w:rsid w:val="0019793B"/>
    <w:rsid w:val="001A13A3"/>
    <w:rsid w:val="001A144E"/>
    <w:rsid w:val="001A20D7"/>
    <w:rsid w:val="001A2FD2"/>
    <w:rsid w:val="001A32FD"/>
    <w:rsid w:val="001A34A5"/>
    <w:rsid w:val="001A4386"/>
    <w:rsid w:val="001A5FD4"/>
    <w:rsid w:val="001A6F45"/>
    <w:rsid w:val="001B21AE"/>
    <w:rsid w:val="001B3299"/>
    <w:rsid w:val="001B4A4A"/>
    <w:rsid w:val="001B5D6A"/>
    <w:rsid w:val="001B6104"/>
    <w:rsid w:val="001B6326"/>
    <w:rsid w:val="001B6372"/>
    <w:rsid w:val="001C2117"/>
    <w:rsid w:val="001C42A1"/>
    <w:rsid w:val="001C563F"/>
    <w:rsid w:val="001D02C3"/>
    <w:rsid w:val="001D17F1"/>
    <w:rsid w:val="001D4BA7"/>
    <w:rsid w:val="001D4D7A"/>
    <w:rsid w:val="001D535C"/>
    <w:rsid w:val="001D6BEC"/>
    <w:rsid w:val="001D74B3"/>
    <w:rsid w:val="001D798D"/>
    <w:rsid w:val="001E096A"/>
    <w:rsid w:val="001E10EA"/>
    <w:rsid w:val="001E1F5E"/>
    <w:rsid w:val="001E2137"/>
    <w:rsid w:val="001E59D4"/>
    <w:rsid w:val="001E674E"/>
    <w:rsid w:val="001E6C5F"/>
    <w:rsid w:val="001E7677"/>
    <w:rsid w:val="001E78EB"/>
    <w:rsid w:val="001E7A16"/>
    <w:rsid w:val="001F01C1"/>
    <w:rsid w:val="001F1161"/>
    <w:rsid w:val="001F340B"/>
    <w:rsid w:val="001F3EFC"/>
    <w:rsid w:val="001F4472"/>
    <w:rsid w:val="001F48B1"/>
    <w:rsid w:val="001F4985"/>
    <w:rsid w:val="001F5F8E"/>
    <w:rsid w:val="001F602F"/>
    <w:rsid w:val="001F78B6"/>
    <w:rsid w:val="00200153"/>
    <w:rsid w:val="0020167A"/>
    <w:rsid w:val="002017A8"/>
    <w:rsid w:val="00203F78"/>
    <w:rsid w:val="00206D39"/>
    <w:rsid w:val="00207CF4"/>
    <w:rsid w:val="00215299"/>
    <w:rsid w:val="00216332"/>
    <w:rsid w:val="0022139F"/>
    <w:rsid w:val="00222C46"/>
    <w:rsid w:val="00222C5D"/>
    <w:rsid w:val="00222FD2"/>
    <w:rsid w:val="002243CC"/>
    <w:rsid w:val="002271EE"/>
    <w:rsid w:val="002302B5"/>
    <w:rsid w:val="002315D1"/>
    <w:rsid w:val="0023461B"/>
    <w:rsid w:val="00235B09"/>
    <w:rsid w:val="0023603F"/>
    <w:rsid w:val="00236F82"/>
    <w:rsid w:val="002371A9"/>
    <w:rsid w:val="002378DC"/>
    <w:rsid w:val="002423B1"/>
    <w:rsid w:val="00242B3E"/>
    <w:rsid w:val="00242EDF"/>
    <w:rsid w:val="00242F28"/>
    <w:rsid w:val="002441DE"/>
    <w:rsid w:val="00246739"/>
    <w:rsid w:val="00250589"/>
    <w:rsid w:val="0025082F"/>
    <w:rsid w:val="0025408A"/>
    <w:rsid w:val="00255233"/>
    <w:rsid w:val="0025566D"/>
    <w:rsid w:val="002558D4"/>
    <w:rsid w:val="00255C2A"/>
    <w:rsid w:val="002563FD"/>
    <w:rsid w:val="0026147B"/>
    <w:rsid w:val="00261497"/>
    <w:rsid w:val="00262DBC"/>
    <w:rsid w:val="002633FB"/>
    <w:rsid w:val="00263963"/>
    <w:rsid w:val="00264DF7"/>
    <w:rsid w:val="00265B82"/>
    <w:rsid w:val="0026675E"/>
    <w:rsid w:val="00267890"/>
    <w:rsid w:val="0027190A"/>
    <w:rsid w:val="00273905"/>
    <w:rsid w:val="00273E80"/>
    <w:rsid w:val="00276080"/>
    <w:rsid w:val="00277B82"/>
    <w:rsid w:val="00280419"/>
    <w:rsid w:val="00282329"/>
    <w:rsid w:val="0028368B"/>
    <w:rsid w:val="002849F0"/>
    <w:rsid w:val="00285C4A"/>
    <w:rsid w:val="0028712F"/>
    <w:rsid w:val="00287E47"/>
    <w:rsid w:val="002910CD"/>
    <w:rsid w:val="002923B0"/>
    <w:rsid w:val="00293626"/>
    <w:rsid w:val="002944C1"/>
    <w:rsid w:val="002945BD"/>
    <w:rsid w:val="00294ADE"/>
    <w:rsid w:val="00297013"/>
    <w:rsid w:val="002A01BA"/>
    <w:rsid w:val="002A0414"/>
    <w:rsid w:val="002A0678"/>
    <w:rsid w:val="002A482F"/>
    <w:rsid w:val="002B24E6"/>
    <w:rsid w:val="002B2BEC"/>
    <w:rsid w:val="002B4A04"/>
    <w:rsid w:val="002B4DE8"/>
    <w:rsid w:val="002B5A67"/>
    <w:rsid w:val="002B7236"/>
    <w:rsid w:val="002B762F"/>
    <w:rsid w:val="002C0A60"/>
    <w:rsid w:val="002C3C3E"/>
    <w:rsid w:val="002D09CD"/>
    <w:rsid w:val="002D1093"/>
    <w:rsid w:val="002D2237"/>
    <w:rsid w:val="002D2E39"/>
    <w:rsid w:val="002D468E"/>
    <w:rsid w:val="002D54AF"/>
    <w:rsid w:val="002D6A10"/>
    <w:rsid w:val="002D6ECC"/>
    <w:rsid w:val="002E19D2"/>
    <w:rsid w:val="002E3501"/>
    <w:rsid w:val="002E37BB"/>
    <w:rsid w:val="002E669E"/>
    <w:rsid w:val="002E7300"/>
    <w:rsid w:val="002E77B0"/>
    <w:rsid w:val="002F13CE"/>
    <w:rsid w:val="002F3328"/>
    <w:rsid w:val="002F4EF8"/>
    <w:rsid w:val="002F70B0"/>
    <w:rsid w:val="00302E30"/>
    <w:rsid w:val="0030453D"/>
    <w:rsid w:val="00305840"/>
    <w:rsid w:val="0030688A"/>
    <w:rsid w:val="00313A38"/>
    <w:rsid w:val="003142AA"/>
    <w:rsid w:val="00314397"/>
    <w:rsid w:val="00316B2F"/>
    <w:rsid w:val="0032173D"/>
    <w:rsid w:val="0032319C"/>
    <w:rsid w:val="00323771"/>
    <w:rsid w:val="00324B65"/>
    <w:rsid w:val="00325783"/>
    <w:rsid w:val="0032677C"/>
    <w:rsid w:val="00326FB8"/>
    <w:rsid w:val="0032755C"/>
    <w:rsid w:val="0033043B"/>
    <w:rsid w:val="00330533"/>
    <w:rsid w:val="00330EC1"/>
    <w:rsid w:val="00334389"/>
    <w:rsid w:val="00335169"/>
    <w:rsid w:val="00335558"/>
    <w:rsid w:val="0033556A"/>
    <w:rsid w:val="003377E1"/>
    <w:rsid w:val="003518B0"/>
    <w:rsid w:val="0035354C"/>
    <w:rsid w:val="003554F8"/>
    <w:rsid w:val="00356D19"/>
    <w:rsid w:val="003578FC"/>
    <w:rsid w:val="00360002"/>
    <w:rsid w:val="0036095F"/>
    <w:rsid w:val="00363738"/>
    <w:rsid w:val="00364478"/>
    <w:rsid w:val="00364A75"/>
    <w:rsid w:val="00367B2A"/>
    <w:rsid w:val="00370092"/>
    <w:rsid w:val="00370B8B"/>
    <w:rsid w:val="003739E1"/>
    <w:rsid w:val="003741BB"/>
    <w:rsid w:val="00374ED0"/>
    <w:rsid w:val="003753A1"/>
    <w:rsid w:val="00375657"/>
    <w:rsid w:val="0038026E"/>
    <w:rsid w:val="00380C72"/>
    <w:rsid w:val="003815B0"/>
    <w:rsid w:val="0038244B"/>
    <w:rsid w:val="00385993"/>
    <w:rsid w:val="00386B0D"/>
    <w:rsid w:val="00387372"/>
    <w:rsid w:val="00390E89"/>
    <w:rsid w:val="00390FC0"/>
    <w:rsid w:val="00391909"/>
    <w:rsid w:val="00391BA1"/>
    <w:rsid w:val="00392164"/>
    <w:rsid w:val="00394C36"/>
    <w:rsid w:val="003961FF"/>
    <w:rsid w:val="00397317"/>
    <w:rsid w:val="0039763D"/>
    <w:rsid w:val="00397A06"/>
    <w:rsid w:val="003A04AB"/>
    <w:rsid w:val="003A2040"/>
    <w:rsid w:val="003A26D7"/>
    <w:rsid w:val="003A3DA6"/>
    <w:rsid w:val="003A5AF9"/>
    <w:rsid w:val="003A5E90"/>
    <w:rsid w:val="003A6002"/>
    <w:rsid w:val="003A6066"/>
    <w:rsid w:val="003A62EF"/>
    <w:rsid w:val="003A69C6"/>
    <w:rsid w:val="003A7F49"/>
    <w:rsid w:val="003B0DE3"/>
    <w:rsid w:val="003B1301"/>
    <w:rsid w:val="003B17E9"/>
    <w:rsid w:val="003B293D"/>
    <w:rsid w:val="003B39BA"/>
    <w:rsid w:val="003B49F5"/>
    <w:rsid w:val="003B4C83"/>
    <w:rsid w:val="003B7321"/>
    <w:rsid w:val="003C03FC"/>
    <w:rsid w:val="003C0888"/>
    <w:rsid w:val="003C1274"/>
    <w:rsid w:val="003C15BB"/>
    <w:rsid w:val="003C25DB"/>
    <w:rsid w:val="003C348D"/>
    <w:rsid w:val="003C4BE4"/>
    <w:rsid w:val="003C61F4"/>
    <w:rsid w:val="003C74B3"/>
    <w:rsid w:val="003D069D"/>
    <w:rsid w:val="003D12D6"/>
    <w:rsid w:val="003D14D6"/>
    <w:rsid w:val="003D1E0E"/>
    <w:rsid w:val="003D2D09"/>
    <w:rsid w:val="003D3AF5"/>
    <w:rsid w:val="003D46BD"/>
    <w:rsid w:val="003D4FB2"/>
    <w:rsid w:val="003E0635"/>
    <w:rsid w:val="003E1478"/>
    <w:rsid w:val="003E23DD"/>
    <w:rsid w:val="003E2641"/>
    <w:rsid w:val="003E3A78"/>
    <w:rsid w:val="003E43CC"/>
    <w:rsid w:val="003E4795"/>
    <w:rsid w:val="003E6504"/>
    <w:rsid w:val="003F0894"/>
    <w:rsid w:val="003F317C"/>
    <w:rsid w:val="003F3962"/>
    <w:rsid w:val="003F3F47"/>
    <w:rsid w:val="003F4314"/>
    <w:rsid w:val="003F637F"/>
    <w:rsid w:val="004046E4"/>
    <w:rsid w:val="0040472D"/>
    <w:rsid w:val="004053C4"/>
    <w:rsid w:val="004054E9"/>
    <w:rsid w:val="00406CEC"/>
    <w:rsid w:val="00407CE4"/>
    <w:rsid w:val="0041145C"/>
    <w:rsid w:val="00411F78"/>
    <w:rsid w:val="004140B2"/>
    <w:rsid w:val="0041413E"/>
    <w:rsid w:val="00414A77"/>
    <w:rsid w:val="004152FA"/>
    <w:rsid w:val="004176D1"/>
    <w:rsid w:val="00417844"/>
    <w:rsid w:val="00422627"/>
    <w:rsid w:val="00422A47"/>
    <w:rsid w:val="004277B2"/>
    <w:rsid w:val="00427A97"/>
    <w:rsid w:val="004325F6"/>
    <w:rsid w:val="0043482B"/>
    <w:rsid w:val="0043664F"/>
    <w:rsid w:val="00436C95"/>
    <w:rsid w:val="00436E9E"/>
    <w:rsid w:val="004371B4"/>
    <w:rsid w:val="004405D0"/>
    <w:rsid w:val="004419F9"/>
    <w:rsid w:val="00444170"/>
    <w:rsid w:val="004445B8"/>
    <w:rsid w:val="004446E3"/>
    <w:rsid w:val="0044513F"/>
    <w:rsid w:val="00450D04"/>
    <w:rsid w:val="00451184"/>
    <w:rsid w:val="0045156C"/>
    <w:rsid w:val="00452EEB"/>
    <w:rsid w:val="0045501E"/>
    <w:rsid w:val="004564CE"/>
    <w:rsid w:val="00457D74"/>
    <w:rsid w:val="00463FDD"/>
    <w:rsid w:val="00464420"/>
    <w:rsid w:val="0046535D"/>
    <w:rsid w:val="00467A48"/>
    <w:rsid w:val="004701A0"/>
    <w:rsid w:val="00470D2F"/>
    <w:rsid w:val="00471BEC"/>
    <w:rsid w:val="00472090"/>
    <w:rsid w:val="004727C2"/>
    <w:rsid w:val="00472C45"/>
    <w:rsid w:val="004732BF"/>
    <w:rsid w:val="00475954"/>
    <w:rsid w:val="004760CF"/>
    <w:rsid w:val="0047718A"/>
    <w:rsid w:val="00480CCD"/>
    <w:rsid w:val="00483517"/>
    <w:rsid w:val="004851FB"/>
    <w:rsid w:val="0048607D"/>
    <w:rsid w:val="00487636"/>
    <w:rsid w:val="0048763E"/>
    <w:rsid w:val="00492595"/>
    <w:rsid w:val="004929B5"/>
    <w:rsid w:val="00495B24"/>
    <w:rsid w:val="004A0BE1"/>
    <w:rsid w:val="004A213D"/>
    <w:rsid w:val="004A2F7D"/>
    <w:rsid w:val="004A36E9"/>
    <w:rsid w:val="004A5FF3"/>
    <w:rsid w:val="004B045A"/>
    <w:rsid w:val="004B0C1B"/>
    <w:rsid w:val="004B551A"/>
    <w:rsid w:val="004B5B7F"/>
    <w:rsid w:val="004B7C28"/>
    <w:rsid w:val="004C0A4F"/>
    <w:rsid w:val="004C1D41"/>
    <w:rsid w:val="004C2B4E"/>
    <w:rsid w:val="004C4C8E"/>
    <w:rsid w:val="004C54F0"/>
    <w:rsid w:val="004C6015"/>
    <w:rsid w:val="004C61C5"/>
    <w:rsid w:val="004C7D3C"/>
    <w:rsid w:val="004D0736"/>
    <w:rsid w:val="004D0C27"/>
    <w:rsid w:val="004D3737"/>
    <w:rsid w:val="004D5F6F"/>
    <w:rsid w:val="004D75DF"/>
    <w:rsid w:val="004E0ADC"/>
    <w:rsid w:val="004E1298"/>
    <w:rsid w:val="004E3827"/>
    <w:rsid w:val="004E3DEE"/>
    <w:rsid w:val="004E4D88"/>
    <w:rsid w:val="004E5C35"/>
    <w:rsid w:val="004E6BD1"/>
    <w:rsid w:val="004E7CEC"/>
    <w:rsid w:val="004F147F"/>
    <w:rsid w:val="004F1744"/>
    <w:rsid w:val="004F222D"/>
    <w:rsid w:val="004F42DE"/>
    <w:rsid w:val="004F4703"/>
    <w:rsid w:val="004F4954"/>
    <w:rsid w:val="004F7788"/>
    <w:rsid w:val="004F78FA"/>
    <w:rsid w:val="00500275"/>
    <w:rsid w:val="00501B8E"/>
    <w:rsid w:val="00502A48"/>
    <w:rsid w:val="00503715"/>
    <w:rsid w:val="00503DCF"/>
    <w:rsid w:val="00504544"/>
    <w:rsid w:val="005052A9"/>
    <w:rsid w:val="00510A1F"/>
    <w:rsid w:val="005144BA"/>
    <w:rsid w:val="00514BBE"/>
    <w:rsid w:val="005176E8"/>
    <w:rsid w:val="00517736"/>
    <w:rsid w:val="00517B42"/>
    <w:rsid w:val="0052043F"/>
    <w:rsid w:val="00520C9E"/>
    <w:rsid w:val="0052205A"/>
    <w:rsid w:val="00522A30"/>
    <w:rsid w:val="00523011"/>
    <w:rsid w:val="00523D86"/>
    <w:rsid w:val="005240C3"/>
    <w:rsid w:val="00524C76"/>
    <w:rsid w:val="00527BC9"/>
    <w:rsid w:val="00530CFA"/>
    <w:rsid w:val="005312B9"/>
    <w:rsid w:val="005335AB"/>
    <w:rsid w:val="005357CA"/>
    <w:rsid w:val="005364E4"/>
    <w:rsid w:val="00540F49"/>
    <w:rsid w:val="00541579"/>
    <w:rsid w:val="005428C9"/>
    <w:rsid w:val="00544F4E"/>
    <w:rsid w:val="00547924"/>
    <w:rsid w:val="00547B28"/>
    <w:rsid w:val="00547E01"/>
    <w:rsid w:val="005516C6"/>
    <w:rsid w:val="005520F5"/>
    <w:rsid w:val="005537D1"/>
    <w:rsid w:val="00556387"/>
    <w:rsid w:val="00556691"/>
    <w:rsid w:val="00557FDD"/>
    <w:rsid w:val="0056162A"/>
    <w:rsid w:val="00561A41"/>
    <w:rsid w:val="00562355"/>
    <w:rsid w:val="005639DB"/>
    <w:rsid w:val="00563B23"/>
    <w:rsid w:val="005647F9"/>
    <w:rsid w:val="005659A6"/>
    <w:rsid w:val="00567310"/>
    <w:rsid w:val="00571399"/>
    <w:rsid w:val="00574494"/>
    <w:rsid w:val="00574B43"/>
    <w:rsid w:val="00574E86"/>
    <w:rsid w:val="0057617E"/>
    <w:rsid w:val="0058122C"/>
    <w:rsid w:val="005840FA"/>
    <w:rsid w:val="00584B65"/>
    <w:rsid w:val="00591A48"/>
    <w:rsid w:val="00591E66"/>
    <w:rsid w:val="00595612"/>
    <w:rsid w:val="00596183"/>
    <w:rsid w:val="005965E6"/>
    <w:rsid w:val="00596CEA"/>
    <w:rsid w:val="00597AB0"/>
    <w:rsid w:val="00597C9F"/>
    <w:rsid w:val="005A11D8"/>
    <w:rsid w:val="005A1477"/>
    <w:rsid w:val="005A2182"/>
    <w:rsid w:val="005A4C9A"/>
    <w:rsid w:val="005A5A17"/>
    <w:rsid w:val="005A68CC"/>
    <w:rsid w:val="005A77F6"/>
    <w:rsid w:val="005A7F13"/>
    <w:rsid w:val="005B031B"/>
    <w:rsid w:val="005B2255"/>
    <w:rsid w:val="005B2ED6"/>
    <w:rsid w:val="005B2F0B"/>
    <w:rsid w:val="005B3B21"/>
    <w:rsid w:val="005B6A5E"/>
    <w:rsid w:val="005B7DE5"/>
    <w:rsid w:val="005C0AFC"/>
    <w:rsid w:val="005C2FD2"/>
    <w:rsid w:val="005C45C2"/>
    <w:rsid w:val="005C77E5"/>
    <w:rsid w:val="005D07A3"/>
    <w:rsid w:val="005D2D7F"/>
    <w:rsid w:val="005D31B7"/>
    <w:rsid w:val="005D3FCF"/>
    <w:rsid w:val="005E03E7"/>
    <w:rsid w:val="005E2072"/>
    <w:rsid w:val="005E3D88"/>
    <w:rsid w:val="005E7D70"/>
    <w:rsid w:val="005F14D4"/>
    <w:rsid w:val="005F1ED4"/>
    <w:rsid w:val="005F2AD5"/>
    <w:rsid w:val="005F443E"/>
    <w:rsid w:val="005F5390"/>
    <w:rsid w:val="005F53C8"/>
    <w:rsid w:val="005F64F7"/>
    <w:rsid w:val="005F7D0C"/>
    <w:rsid w:val="00600559"/>
    <w:rsid w:val="006009DE"/>
    <w:rsid w:val="006020C9"/>
    <w:rsid w:val="006062D7"/>
    <w:rsid w:val="00610243"/>
    <w:rsid w:val="00611A3B"/>
    <w:rsid w:val="00613332"/>
    <w:rsid w:val="0061336E"/>
    <w:rsid w:val="00613BC5"/>
    <w:rsid w:val="00614203"/>
    <w:rsid w:val="00615893"/>
    <w:rsid w:val="00615A5C"/>
    <w:rsid w:val="00616179"/>
    <w:rsid w:val="0061743A"/>
    <w:rsid w:val="00620151"/>
    <w:rsid w:val="00621F5C"/>
    <w:rsid w:val="006224F5"/>
    <w:rsid w:val="006233D0"/>
    <w:rsid w:val="0062373A"/>
    <w:rsid w:val="00623B37"/>
    <w:rsid w:val="00623FAF"/>
    <w:rsid w:val="00625E7A"/>
    <w:rsid w:val="00625EFC"/>
    <w:rsid w:val="00626B38"/>
    <w:rsid w:val="006278B2"/>
    <w:rsid w:val="00630F8D"/>
    <w:rsid w:val="00632022"/>
    <w:rsid w:val="006326D4"/>
    <w:rsid w:val="00633D7A"/>
    <w:rsid w:val="0063406D"/>
    <w:rsid w:val="00637DF7"/>
    <w:rsid w:val="006409F8"/>
    <w:rsid w:val="00640E53"/>
    <w:rsid w:val="006410C8"/>
    <w:rsid w:val="00641D86"/>
    <w:rsid w:val="006420C8"/>
    <w:rsid w:val="00642202"/>
    <w:rsid w:val="00642F6E"/>
    <w:rsid w:val="00643804"/>
    <w:rsid w:val="00643E67"/>
    <w:rsid w:val="00644B19"/>
    <w:rsid w:val="00644BCC"/>
    <w:rsid w:val="00647380"/>
    <w:rsid w:val="006475C8"/>
    <w:rsid w:val="0064787C"/>
    <w:rsid w:val="00647CDA"/>
    <w:rsid w:val="00650956"/>
    <w:rsid w:val="00653B65"/>
    <w:rsid w:val="00655A72"/>
    <w:rsid w:val="006560BD"/>
    <w:rsid w:val="00657759"/>
    <w:rsid w:val="00663BB5"/>
    <w:rsid w:val="006640ED"/>
    <w:rsid w:val="00665CD2"/>
    <w:rsid w:val="006673CA"/>
    <w:rsid w:val="0067100C"/>
    <w:rsid w:val="00671B6B"/>
    <w:rsid w:val="00671BD1"/>
    <w:rsid w:val="00671D34"/>
    <w:rsid w:val="0067435D"/>
    <w:rsid w:val="00676079"/>
    <w:rsid w:val="0067662E"/>
    <w:rsid w:val="00676CBE"/>
    <w:rsid w:val="00676EE4"/>
    <w:rsid w:val="006779B5"/>
    <w:rsid w:val="00677A2C"/>
    <w:rsid w:val="006804C9"/>
    <w:rsid w:val="0068073B"/>
    <w:rsid w:val="00680E23"/>
    <w:rsid w:val="006811E7"/>
    <w:rsid w:val="00682F93"/>
    <w:rsid w:val="00683DED"/>
    <w:rsid w:val="006855EF"/>
    <w:rsid w:val="006863B5"/>
    <w:rsid w:val="0068697D"/>
    <w:rsid w:val="00687815"/>
    <w:rsid w:val="0069246F"/>
    <w:rsid w:val="00692753"/>
    <w:rsid w:val="00693421"/>
    <w:rsid w:val="0069369A"/>
    <w:rsid w:val="00694ECD"/>
    <w:rsid w:val="006953ED"/>
    <w:rsid w:val="006971E4"/>
    <w:rsid w:val="006A1312"/>
    <w:rsid w:val="006A1F5C"/>
    <w:rsid w:val="006A2976"/>
    <w:rsid w:val="006A490B"/>
    <w:rsid w:val="006A64BD"/>
    <w:rsid w:val="006B058F"/>
    <w:rsid w:val="006B1388"/>
    <w:rsid w:val="006B279E"/>
    <w:rsid w:val="006B6174"/>
    <w:rsid w:val="006B65FF"/>
    <w:rsid w:val="006C1A7B"/>
    <w:rsid w:val="006C1DDA"/>
    <w:rsid w:val="006C2C93"/>
    <w:rsid w:val="006C3015"/>
    <w:rsid w:val="006C3665"/>
    <w:rsid w:val="006D1EAC"/>
    <w:rsid w:val="006D23C4"/>
    <w:rsid w:val="006D2C7D"/>
    <w:rsid w:val="006D2D28"/>
    <w:rsid w:val="006D2EB4"/>
    <w:rsid w:val="006D432A"/>
    <w:rsid w:val="006D63A8"/>
    <w:rsid w:val="006D65AD"/>
    <w:rsid w:val="006D7831"/>
    <w:rsid w:val="006E2C38"/>
    <w:rsid w:val="006E4091"/>
    <w:rsid w:val="006E4193"/>
    <w:rsid w:val="006E426D"/>
    <w:rsid w:val="006E4366"/>
    <w:rsid w:val="006E4CE5"/>
    <w:rsid w:val="006F0D38"/>
    <w:rsid w:val="006F37C5"/>
    <w:rsid w:val="006F39EF"/>
    <w:rsid w:val="006F5367"/>
    <w:rsid w:val="006F565D"/>
    <w:rsid w:val="006F5DC9"/>
    <w:rsid w:val="006F6E53"/>
    <w:rsid w:val="006F799D"/>
    <w:rsid w:val="00701271"/>
    <w:rsid w:val="007015F2"/>
    <w:rsid w:val="0070348D"/>
    <w:rsid w:val="0070351C"/>
    <w:rsid w:val="00703BFE"/>
    <w:rsid w:val="007048C6"/>
    <w:rsid w:val="0070540F"/>
    <w:rsid w:val="00706CE8"/>
    <w:rsid w:val="00706D06"/>
    <w:rsid w:val="00707A92"/>
    <w:rsid w:val="00710A9E"/>
    <w:rsid w:val="00712DAE"/>
    <w:rsid w:val="0071366F"/>
    <w:rsid w:val="00713FC4"/>
    <w:rsid w:val="0071527C"/>
    <w:rsid w:val="0071672E"/>
    <w:rsid w:val="0071695B"/>
    <w:rsid w:val="0071778B"/>
    <w:rsid w:val="00717F40"/>
    <w:rsid w:val="0072013D"/>
    <w:rsid w:val="007209F0"/>
    <w:rsid w:val="00721406"/>
    <w:rsid w:val="007214C4"/>
    <w:rsid w:val="00723A72"/>
    <w:rsid w:val="00724875"/>
    <w:rsid w:val="00724F8A"/>
    <w:rsid w:val="00727862"/>
    <w:rsid w:val="00731580"/>
    <w:rsid w:val="0073198C"/>
    <w:rsid w:val="00732495"/>
    <w:rsid w:val="00732886"/>
    <w:rsid w:val="00732E7E"/>
    <w:rsid w:val="00733C6E"/>
    <w:rsid w:val="00734469"/>
    <w:rsid w:val="007348E7"/>
    <w:rsid w:val="007355FF"/>
    <w:rsid w:val="00735D5B"/>
    <w:rsid w:val="007379E9"/>
    <w:rsid w:val="00737BD3"/>
    <w:rsid w:val="00740C05"/>
    <w:rsid w:val="00740CC5"/>
    <w:rsid w:val="00740EC4"/>
    <w:rsid w:val="00741868"/>
    <w:rsid w:val="00743669"/>
    <w:rsid w:val="0074425E"/>
    <w:rsid w:val="00744A6C"/>
    <w:rsid w:val="007453A1"/>
    <w:rsid w:val="007454C1"/>
    <w:rsid w:val="00747571"/>
    <w:rsid w:val="007500A9"/>
    <w:rsid w:val="00753F40"/>
    <w:rsid w:val="00754776"/>
    <w:rsid w:val="00756E8E"/>
    <w:rsid w:val="00760445"/>
    <w:rsid w:val="00760DC3"/>
    <w:rsid w:val="00761467"/>
    <w:rsid w:val="00762324"/>
    <w:rsid w:val="007625AB"/>
    <w:rsid w:val="00765D2D"/>
    <w:rsid w:val="00770529"/>
    <w:rsid w:val="007717CC"/>
    <w:rsid w:val="007728B4"/>
    <w:rsid w:val="00773558"/>
    <w:rsid w:val="007746B9"/>
    <w:rsid w:val="00774D36"/>
    <w:rsid w:val="00775D7B"/>
    <w:rsid w:val="007767E6"/>
    <w:rsid w:val="007768F5"/>
    <w:rsid w:val="0077794E"/>
    <w:rsid w:val="0078008B"/>
    <w:rsid w:val="00781061"/>
    <w:rsid w:val="00785E7D"/>
    <w:rsid w:val="00787551"/>
    <w:rsid w:val="0079049B"/>
    <w:rsid w:val="00792617"/>
    <w:rsid w:val="007933F1"/>
    <w:rsid w:val="00793F21"/>
    <w:rsid w:val="007946A0"/>
    <w:rsid w:val="00794714"/>
    <w:rsid w:val="00795E40"/>
    <w:rsid w:val="00796FA7"/>
    <w:rsid w:val="0079784B"/>
    <w:rsid w:val="007A3ABD"/>
    <w:rsid w:val="007A4CCE"/>
    <w:rsid w:val="007A5949"/>
    <w:rsid w:val="007A6451"/>
    <w:rsid w:val="007A7547"/>
    <w:rsid w:val="007A77AE"/>
    <w:rsid w:val="007B18E4"/>
    <w:rsid w:val="007B2285"/>
    <w:rsid w:val="007B232C"/>
    <w:rsid w:val="007B4143"/>
    <w:rsid w:val="007B646A"/>
    <w:rsid w:val="007B70D8"/>
    <w:rsid w:val="007B740D"/>
    <w:rsid w:val="007B790D"/>
    <w:rsid w:val="007B7ED9"/>
    <w:rsid w:val="007C0530"/>
    <w:rsid w:val="007C3586"/>
    <w:rsid w:val="007C452B"/>
    <w:rsid w:val="007C472C"/>
    <w:rsid w:val="007C63BD"/>
    <w:rsid w:val="007C7791"/>
    <w:rsid w:val="007D114E"/>
    <w:rsid w:val="007D3C68"/>
    <w:rsid w:val="007D427D"/>
    <w:rsid w:val="007D453E"/>
    <w:rsid w:val="007D476F"/>
    <w:rsid w:val="007D4770"/>
    <w:rsid w:val="007D4EBA"/>
    <w:rsid w:val="007D5F94"/>
    <w:rsid w:val="007E220C"/>
    <w:rsid w:val="007E3531"/>
    <w:rsid w:val="007E5DD3"/>
    <w:rsid w:val="007E76C7"/>
    <w:rsid w:val="007E7ED6"/>
    <w:rsid w:val="007F2335"/>
    <w:rsid w:val="007F3450"/>
    <w:rsid w:val="007F3E86"/>
    <w:rsid w:val="007F418C"/>
    <w:rsid w:val="007F442B"/>
    <w:rsid w:val="007F619F"/>
    <w:rsid w:val="007F6E38"/>
    <w:rsid w:val="008016D9"/>
    <w:rsid w:val="00801976"/>
    <w:rsid w:val="008019CE"/>
    <w:rsid w:val="00801A9D"/>
    <w:rsid w:val="00801EC2"/>
    <w:rsid w:val="00803A0A"/>
    <w:rsid w:val="00804733"/>
    <w:rsid w:val="008079F4"/>
    <w:rsid w:val="00807C96"/>
    <w:rsid w:val="00807DED"/>
    <w:rsid w:val="00810162"/>
    <w:rsid w:val="008106FB"/>
    <w:rsid w:val="00813712"/>
    <w:rsid w:val="00814DD2"/>
    <w:rsid w:val="008168AD"/>
    <w:rsid w:val="008172C9"/>
    <w:rsid w:val="00817CE5"/>
    <w:rsid w:val="00821B68"/>
    <w:rsid w:val="00822DFD"/>
    <w:rsid w:val="00822EA1"/>
    <w:rsid w:val="008246A2"/>
    <w:rsid w:val="00824829"/>
    <w:rsid w:val="00826414"/>
    <w:rsid w:val="0082775F"/>
    <w:rsid w:val="008349A7"/>
    <w:rsid w:val="00835917"/>
    <w:rsid w:val="00835996"/>
    <w:rsid w:val="00835A94"/>
    <w:rsid w:val="00837512"/>
    <w:rsid w:val="00837BAB"/>
    <w:rsid w:val="00845F4D"/>
    <w:rsid w:val="00846908"/>
    <w:rsid w:val="00846CFA"/>
    <w:rsid w:val="00847363"/>
    <w:rsid w:val="00850016"/>
    <w:rsid w:val="00851C28"/>
    <w:rsid w:val="0085239E"/>
    <w:rsid w:val="0085251E"/>
    <w:rsid w:val="0085414B"/>
    <w:rsid w:val="00857A64"/>
    <w:rsid w:val="0086338A"/>
    <w:rsid w:val="008635B8"/>
    <w:rsid w:val="00864A9E"/>
    <w:rsid w:val="00870197"/>
    <w:rsid w:val="00870340"/>
    <w:rsid w:val="00870401"/>
    <w:rsid w:val="0087041A"/>
    <w:rsid w:val="00871ABA"/>
    <w:rsid w:val="0087343E"/>
    <w:rsid w:val="008747CD"/>
    <w:rsid w:val="00875CCC"/>
    <w:rsid w:val="00875CCD"/>
    <w:rsid w:val="00875CF4"/>
    <w:rsid w:val="008772D9"/>
    <w:rsid w:val="00880939"/>
    <w:rsid w:val="00882C26"/>
    <w:rsid w:val="00882CF8"/>
    <w:rsid w:val="00882D69"/>
    <w:rsid w:val="00883E75"/>
    <w:rsid w:val="00885DBD"/>
    <w:rsid w:val="008871E8"/>
    <w:rsid w:val="00887760"/>
    <w:rsid w:val="00890683"/>
    <w:rsid w:val="00890BC9"/>
    <w:rsid w:val="00890E94"/>
    <w:rsid w:val="00893984"/>
    <w:rsid w:val="008941E2"/>
    <w:rsid w:val="008954B9"/>
    <w:rsid w:val="00897F3C"/>
    <w:rsid w:val="008A4A03"/>
    <w:rsid w:val="008A4A84"/>
    <w:rsid w:val="008A4B68"/>
    <w:rsid w:val="008A7DA8"/>
    <w:rsid w:val="008B10F0"/>
    <w:rsid w:val="008B1408"/>
    <w:rsid w:val="008B2BF5"/>
    <w:rsid w:val="008B40FA"/>
    <w:rsid w:val="008B442F"/>
    <w:rsid w:val="008B4EEE"/>
    <w:rsid w:val="008B733A"/>
    <w:rsid w:val="008B754A"/>
    <w:rsid w:val="008C01B9"/>
    <w:rsid w:val="008C0F47"/>
    <w:rsid w:val="008C6389"/>
    <w:rsid w:val="008C63BF"/>
    <w:rsid w:val="008C7B2F"/>
    <w:rsid w:val="008C7FDD"/>
    <w:rsid w:val="008D0176"/>
    <w:rsid w:val="008D1E64"/>
    <w:rsid w:val="008D2902"/>
    <w:rsid w:val="008D3594"/>
    <w:rsid w:val="008D4114"/>
    <w:rsid w:val="008E0694"/>
    <w:rsid w:val="008E2E57"/>
    <w:rsid w:val="008E6455"/>
    <w:rsid w:val="008E667C"/>
    <w:rsid w:val="008E779C"/>
    <w:rsid w:val="008E79D7"/>
    <w:rsid w:val="008E7DF2"/>
    <w:rsid w:val="008F3ABD"/>
    <w:rsid w:val="008F4728"/>
    <w:rsid w:val="008F65A7"/>
    <w:rsid w:val="008F74EC"/>
    <w:rsid w:val="008F78DA"/>
    <w:rsid w:val="008F7F86"/>
    <w:rsid w:val="009005E2"/>
    <w:rsid w:val="00901049"/>
    <w:rsid w:val="0090112F"/>
    <w:rsid w:val="009057FB"/>
    <w:rsid w:val="00913317"/>
    <w:rsid w:val="00913936"/>
    <w:rsid w:val="00913FDA"/>
    <w:rsid w:val="00916D17"/>
    <w:rsid w:val="009171EB"/>
    <w:rsid w:val="00920D12"/>
    <w:rsid w:val="009235A2"/>
    <w:rsid w:val="00923D99"/>
    <w:rsid w:val="009240EB"/>
    <w:rsid w:val="00924EB7"/>
    <w:rsid w:val="0092517A"/>
    <w:rsid w:val="0092555A"/>
    <w:rsid w:val="00926DCA"/>
    <w:rsid w:val="0092743C"/>
    <w:rsid w:val="009275C7"/>
    <w:rsid w:val="00927B55"/>
    <w:rsid w:val="00930834"/>
    <w:rsid w:val="009308FB"/>
    <w:rsid w:val="009316F2"/>
    <w:rsid w:val="00934652"/>
    <w:rsid w:val="0093527D"/>
    <w:rsid w:val="009354A2"/>
    <w:rsid w:val="00936A96"/>
    <w:rsid w:val="0094098B"/>
    <w:rsid w:val="00941927"/>
    <w:rsid w:val="00941FC7"/>
    <w:rsid w:val="00943A2F"/>
    <w:rsid w:val="00944F49"/>
    <w:rsid w:val="0094578C"/>
    <w:rsid w:val="009465D6"/>
    <w:rsid w:val="00946CAB"/>
    <w:rsid w:val="009504E7"/>
    <w:rsid w:val="00951493"/>
    <w:rsid w:val="009528A4"/>
    <w:rsid w:val="009533FC"/>
    <w:rsid w:val="009546AA"/>
    <w:rsid w:val="00956747"/>
    <w:rsid w:val="00957605"/>
    <w:rsid w:val="00960AD0"/>
    <w:rsid w:val="00965C93"/>
    <w:rsid w:val="00965E32"/>
    <w:rsid w:val="00966B8F"/>
    <w:rsid w:val="00970196"/>
    <w:rsid w:val="00971AD2"/>
    <w:rsid w:val="00972B10"/>
    <w:rsid w:val="00972BE8"/>
    <w:rsid w:val="00973D5B"/>
    <w:rsid w:val="00973F1A"/>
    <w:rsid w:val="00974C0E"/>
    <w:rsid w:val="0097638A"/>
    <w:rsid w:val="009800CD"/>
    <w:rsid w:val="00981D93"/>
    <w:rsid w:val="009827A2"/>
    <w:rsid w:val="009827D4"/>
    <w:rsid w:val="00983257"/>
    <w:rsid w:val="00983598"/>
    <w:rsid w:val="00983C15"/>
    <w:rsid w:val="00983C92"/>
    <w:rsid w:val="0098418C"/>
    <w:rsid w:val="00984B2B"/>
    <w:rsid w:val="00984FCC"/>
    <w:rsid w:val="00985975"/>
    <w:rsid w:val="00985A56"/>
    <w:rsid w:val="0098653F"/>
    <w:rsid w:val="00990ADF"/>
    <w:rsid w:val="00990AF5"/>
    <w:rsid w:val="00990F79"/>
    <w:rsid w:val="00990FD6"/>
    <w:rsid w:val="00991510"/>
    <w:rsid w:val="0099352E"/>
    <w:rsid w:val="00994434"/>
    <w:rsid w:val="00996913"/>
    <w:rsid w:val="009969C9"/>
    <w:rsid w:val="00997AF8"/>
    <w:rsid w:val="009A12F0"/>
    <w:rsid w:val="009A2ACC"/>
    <w:rsid w:val="009A43AF"/>
    <w:rsid w:val="009A47C4"/>
    <w:rsid w:val="009A539F"/>
    <w:rsid w:val="009A7EF4"/>
    <w:rsid w:val="009B3232"/>
    <w:rsid w:val="009B3F27"/>
    <w:rsid w:val="009B6898"/>
    <w:rsid w:val="009B7262"/>
    <w:rsid w:val="009B7CDE"/>
    <w:rsid w:val="009B7EE6"/>
    <w:rsid w:val="009C21C4"/>
    <w:rsid w:val="009C29D0"/>
    <w:rsid w:val="009C3B55"/>
    <w:rsid w:val="009C3DA1"/>
    <w:rsid w:val="009C4B40"/>
    <w:rsid w:val="009C4EF3"/>
    <w:rsid w:val="009C51A6"/>
    <w:rsid w:val="009C59A0"/>
    <w:rsid w:val="009C6E39"/>
    <w:rsid w:val="009D246E"/>
    <w:rsid w:val="009D27A0"/>
    <w:rsid w:val="009D762C"/>
    <w:rsid w:val="009E2F4C"/>
    <w:rsid w:val="009E3A6D"/>
    <w:rsid w:val="009E4228"/>
    <w:rsid w:val="009E5E8F"/>
    <w:rsid w:val="009E68B2"/>
    <w:rsid w:val="009E74B8"/>
    <w:rsid w:val="009E772B"/>
    <w:rsid w:val="009E7879"/>
    <w:rsid w:val="009F000F"/>
    <w:rsid w:val="009F12C9"/>
    <w:rsid w:val="009F2602"/>
    <w:rsid w:val="009F2F53"/>
    <w:rsid w:val="009F4229"/>
    <w:rsid w:val="009F4381"/>
    <w:rsid w:val="009F50DF"/>
    <w:rsid w:val="009F73E0"/>
    <w:rsid w:val="009F7EAD"/>
    <w:rsid w:val="00A0373C"/>
    <w:rsid w:val="00A03A5B"/>
    <w:rsid w:val="00A05E78"/>
    <w:rsid w:val="00A06887"/>
    <w:rsid w:val="00A06FA8"/>
    <w:rsid w:val="00A07FAE"/>
    <w:rsid w:val="00A10613"/>
    <w:rsid w:val="00A107CF"/>
    <w:rsid w:val="00A10A6E"/>
    <w:rsid w:val="00A11493"/>
    <w:rsid w:val="00A1203C"/>
    <w:rsid w:val="00A14099"/>
    <w:rsid w:val="00A14EAC"/>
    <w:rsid w:val="00A15B5E"/>
    <w:rsid w:val="00A16978"/>
    <w:rsid w:val="00A1762C"/>
    <w:rsid w:val="00A17DEC"/>
    <w:rsid w:val="00A20188"/>
    <w:rsid w:val="00A23BB3"/>
    <w:rsid w:val="00A24167"/>
    <w:rsid w:val="00A252C3"/>
    <w:rsid w:val="00A2537D"/>
    <w:rsid w:val="00A25D9E"/>
    <w:rsid w:val="00A27921"/>
    <w:rsid w:val="00A27EB2"/>
    <w:rsid w:val="00A30647"/>
    <w:rsid w:val="00A30B3A"/>
    <w:rsid w:val="00A33D6A"/>
    <w:rsid w:val="00A35676"/>
    <w:rsid w:val="00A3574D"/>
    <w:rsid w:val="00A35E9C"/>
    <w:rsid w:val="00A35F56"/>
    <w:rsid w:val="00A36EB9"/>
    <w:rsid w:val="00A40C82"/>
    <w:rsid w:val="00A424D1"/>
    <w:rsid w:val="00A42762"/>
    <w:rsid w:val="00A42C1C"/>
    <w:rsid w:val="00A43558"/>
    <w:rsid w:val="00A43A1B"/>
    <w:rsid w:val="00A44629"/>
    <w:rsid w:val="00A4483D"/>
    <w:rsid w:val="00A46042"/>
    <w:rsid w:val="00A46104"/>
    <w:rsid w:val="00A53241"/>
    <w:rsid w:val="00A536D9"/>
    <w:rsid w:val="00A54650"/>
    <w:rsid w:val="00A56C82"/>
    <w:rsid w:val="00A56E72"/>
    <w:rsid w:val="00A5773F"/>
    <w:rsid w:val="00A578BB"/>
    <w:rsid w:val="00A57D00"/>
    <w:rsid w:val="00A6120D"/>
    <w:rsid w:val="00A6395E"/>
    <w:rsid w:val="00A642BB"/>
    <w:rsid w:val="00A64E5F"/>
    <w:rsid w:val="00A64FD2"/>
    <w:rsid w:val="00A65C71"/>
    <w:rsid w:val="00A66636"/>
    <w:rsid w:val="00A67B60"/>
    <w:rsid w:val="00A67DFF"/>
    <w:rsid w:val="00A714D8"/>
    <w:rsid w:val="00A71C06"/>
    <w:rsid w:val="00A7270E"/>
    <w:rsid w:val="00A742A7"/>
    <w:rsid w:val="00A743A4"/>
    <w:rsid w:val="00A74455"/>
    <w:rsid w:val="00A7649C"/>
    <w:rsid w:val="00A7762C"/>
    <w:rsid w:val="00A823D8"/>
    <w:rsid w:val="00A82581"/>
    <w:rsid w:val="00A82973"/>
    <w:rsid w:val="00A82C90"/>
    <w:rsid w:val="00A832E4"/>
    <w:rsid w:val="00A854A3"/>
    <w:rsid w:val="00A904D8"/>
    <w:rsid w:val="00A90DAB"/>
    <w:rsid w:val="00A91E72"/>
    <w:rsid w:val="00A91F2B"/>
    <w:rsid w:val="00A92336"/>
    <w:rsid w:val="00A93B4D"/>
    <w:rsid w:val="00A940BC"/>
    <w:rsid w:val="00A94589"/>
    <w:rsid w:val="00A9495D"/>
    <w:rsid w:val="00A961A8"/>
    <w:rsid w:val="00A97B81"/>
    <w:rsid w:val="00AA0B2C"/>
    <w:rsid w:val="00AA1B80"/>
    <w:rsid w:val="00AA2467"/>
    <w:rsid w:val="00AA2A73"/>
    <w:rsid w:val="00AA2AD4"/>
    <w:rsid w:val="00AA2F6D"/>
    <w:rsid w:val="00AA30DE"/>
    <w:rsid w:val="00AA4F0B"/>
    <w:rsid w:val="00AA5FCB"/>
    <w:rsid w:val="00AA6687"/>
    <w:rsid w:val="00AB0F9D"/>
    <w:rsid w:val="00AB1CBB"/>
    <w:rsid w:val="00AB4DD1"/>
    <w:rsid w:val="00AB5A7E"/>
    <w:rsid w:val="00AB68E1"/>
    <w:rsid w:val="00AC0593"/>
    <w:rsid w:val="00AC21FA"/>
    <w:rsid w:val="00AC332B"/>
    <w:rsid w:val="00AC3B72"/>
    <w:rsid w:val="00AC4E43"/>
    <w:rsid w:val="00AC5B1E"/>
    <w:rsid w:val="00AC62A9"/>
    <w:rsid w:val="00AC6881"/>
    <w:rsid w:val="00AC6A43"/>
    <w:rsid w:val="00AD1559"/>
    <w:rsid w:val="00AD309B"/>
    <w:rsid w:val="00AD4F4D"/>
    <w:rsid w:val="00AD69E2"/>
    <w:rsid w:val="00AE1F29"/>
    <w:rsid w:val="00AE24D5"/>
    <w:rsid w:val="00AE4342"/>
    <w:rsid w:val="00AE4349"/>
    <w:rsid w:val="00AE5E7F"/>
    <w:rsid w:val="00AE67EF"/>
    <w:rsid w:val="00AE6C6E"/>
    <w:rsid w:val="00AE6F9B"/>
    <w:rsid w:val="00AE6FD2"/>
    <w:rsid w:val="00AF0B1E"/>
    <w:rsid w:val="00AF0D06"/>
    <w:rsid w:val="00AF1565"/>
    <w:rsid w:val="00AF2D3A"/>
    <w:rsid w:val="00AF552F"/>
    <w:rsid w:val="00AF5986"/>
    <w:rsid w:val="00B003AD"/>
    <w:rsid w:val="00B032BE"/>
    <w:rsid w:val="00B03744"/>
    <w:rsid w:val="00B03F56"/>
    <w:rsid w:val="00B07BB4"/>
    <w:rsid w:val="00B105C5"/>
    <w:rsid w:val="00B1106F"/>
    <w:rsid w:val="00B123C0"/>
    <w:rsid w:val="00B1260F"/>
    <w:rsid w:val="00B12C47"/>
    <w:rsid w:val="00B14D12"/>
    <w:rsid w:val="00B16840"/>
    <w:rsid w:val="00B200B1"/>
    <w:rsid w:val="00B207DC"/>
    <w:rsid w:val="00B210E9"/>
    <w:rsid w:val="00B21326"/>
    <w:rsid w:val="00B21405"/>
    <w:rsid w:val="00B228BC"/>
    <w:rsid w:val="00B2623F"/>
    <w:rsid w:val="00B26BC2"/>
    <w:rsid w:val="00B30AE7"/>
    <w:rsid w:val="00B34167"/>
    <w:rsid w:val="00B34186"/>
    <w:rsid w:val="00B34BB3"/>
    <w:rsid w:val="00B37662"/>
    <w:rsid w:val="00B37D64"/>
    <w:rsid w:val="00B40F6F"/>
    <w:rsid w:val="00B431F1"/>
    <w:rsid w:val="00B43DFE"/>
    <w:rsid w:val="00B443D3"/>
    <w:rsid w:val="00B51225"/>
    <w:rsid w:val="00B522B7"/>
    <w:rsid w:val="00B52443"/>
    <w:rsid w:val="00B52911"/>
    <w:rsid w:val="00B55662"/>
    <w:rsid w:val="00B55FF2"/>
    <w:rsid w:val="00B56425"/>
    <w:rsid w:val="00B62DD7"/>
    <w:rsid w:val="00B6373F"/>
    <w:rsid w:val="00B63AF7"/>
    <w:rsid w:val="00B63BAB"/>
    <w:rsid w:val="00B64C9D"/>
    <w:rsid w:val="00B64F66"/>
    <w:rsid w:val="00B65A04"/>
    <w:rsid w:val="00B66037"/>
    <w:rsid w:val="00B67BDA"/>
    <w:rsid w:val="00B72E0A"/>
    <w:rsid w:val="00B778EB"/>
    <w:rsid w:val="00B8065A"/>
    <w:rsid w:val="00B810E9"/>
    <w:rsid w:val="00B819B5"/>
    <w:rsid w:val="00B82739"/>
    <w:rsid w:val="00B82F1E"/>
    <w:rsid w:val="00B83210"/>
    <w:rsid w:val="00B83CAC"/>
    <w:rsid w:val="00B83F60"/>
    <w:rsid w:val="00B84793"/>
    <w:rsid w:val="00B85AD6"/>
    <w:rsid w:val="00B86915"/>
    <w:rsid w:val="00B90134"/>
    <w:rsid w:val="00B90F9A"/>
    <w:rsid w:val="00B91FCC"/>
    <w:rsid w:val="00B92097"/>
    <w:rsid w:val="00B921F9"/>
    <w:rsid w:val="00B93269"/>
    <w:rsid w:val="00B93B03"/>
    <w:rsid w:val="00B950AA"/>
    <w:rsid w:val="00B95671"/>
    <w:rsid w:val="00B9629E"/>
    <w:rsid w:val="00B97095"/>
    <w:rsid w:val="00BA2C87"/>
    <w:rsid w:val="00BA5E3B"/>
    <w:rsid w:val="00BA640B"/>
    <w:rsid w:val="00BA68D3"/>
    <w:rsid w:val="00BB0299"/>
    <w:rsid w:val="00BB105D"/>
    <w:rsid w:val="00BB3759"/>
    <w:rsid w:val="00BB442B"/>
    <w:rsid w:val="00BB52DB"/>
    <w:rsid w:val="00BC0E06"/>
    <w:rsid w:val="00BC10FA"/>
    <w:rsid w:val="00BC1E29"/>
    <w:rsid w:val="00BC29EB"/>
    <w:rsid w:val="00BC3BFC"/>
    <w:rsid w:val="00BD09E7"/>
    <w:rsid w:val="00BD0B59"/>
    <w:rsid w:val="00BD1AC7"/>
    <w:rsid w:val="00BD1FDF"/>
    <w:rsid w:val="00BD2C55"/>
    <w:rsid w:val="00BD3407"/>
    <w:rsid w:val="00BD4E1D"/>
    <w:rsid w:val="00BE0A17"/>
    <w:rsid w:val="00BE11EB"/>
    <w:rsid w:val="00BE172B"/>
    <w:rsid w:val="00BE2936"/>
    <w:rsid w:val="00BE4DC8"/>
    <w:rsid w:val="00BE6199"/>
    <w:rsid w:val="00BE63B2"/>
    <w:rsid w:val="00BE6A50"/>
    <w:rsid w:val="00BE7713"/>
    <w:rsid w:val="00BF0240"/>
    <w:rsid w:val="00BF0899"/>
    <w:rsid w:val="00BF1401"/>
    <w:rsid w:val="00BF1F0C"/>
    <w:rsid w:val="00BF2942"/>
    <w:rsid w:val="00BF3FEC"/>
    <w:rsid w:val="00BF5EC2"/>
    <w:rsid w:val="00BF6A7C"/>
    <w:rsid w:val="00C001D5"/>
    <w:rsid w:val="00C055BF"/>
    <w:rsid w:val="00C063D8"/>
    <w:rsid w:val="00C07C70"/>
    <w:rsid w:val="00C1051E"/>
    <w:rsid w:val="00C108CC"/>
    <w:rsid w:val="00C10CD4"/>
    <w:rsid w:val="00C128AF"/>
    <w:rsid w:val="00C13319"/>
    <w:rsid w:val="00C1560A"/>
    <w:rsid w:val="00C15EB7"/>
    <w:rsid w:val="00C161CE"/>
    <w:rsid w:val="00C16AB2"/>
    <w:rsid w:val="00C17413"/>
    <w:rsid w:val="00C17EC0"/>
    <w:rsid w:val="00C205D1"/>
    <w:rsid w:val="00C206A5"/>
    <w:rsid w:val="00C206EF"/>
    <w:rsid w:val="00C2327B"/>
    <w:rsid w:val="00C23372"/>
    <w:rsid w:val="00C23B9B"/>
    <w:rsid w:val="00C24649"/>
    <w:rsid w:val="00C24F77"/>
    <w:rsid w:val="00C262A5"/>
    <w:rsid w:val="00C279B0"/>
    <w:rsid w:val="00C27F3A"/>
    <w:rsid w:val="00C306E1"/>
    <w:rsid w:val="00C31529"/>
    <w:rsid w:val="00C31F1A"/>
    <w:rsid w:val="00C324F0"/>
    <w:rsid w:val="00C3476F"/>
    <w:rsid w:val="00C36037"/>
    <w:rsid w:val="00C430D0"/>
    <w:rsid w:val="00C45733"/>
    <w:rsid w:val="00C45E65"/>
    <w:rsid w:val="00C45FF4"/>
    <w:rsid w:val="00C50FF4"/>
    <w:rsid w:val="00C53077"/>
    <w:rsid w:val="00C55E00"/>
    <w:rsid w:val="00C56AD1"/>
    <w:rsid w:val="00C603DE"/>
    <w:rsid w:val="00C61362"/>
    <w:rsid w:val="00C61517"/>
    <w:rsid w:val="00C631BC"/>
    <w:rsid w:val="00C66FF1"/>
    <w:rsid w:val="00C71AA7"/>
    <w:rsid w:val="00C72ED3"/>
    <w:rsid w:val="00C73BCE"/>
    <w:rsid w:val="00C76184"/>
    <w:rsid w:val="00C764D6"/>
    <w:rsid w:val="00C76BB0"/>
    <w:rsid w:val="00C77778"/>
    <w:rsid w:val="00C778D2"/>
    <w:rsid w:val="00C8163B"/>
    <w:rsid w:val="00C828D6"/>
    <w:rsid w:val="00C84B6D"/>
    <w:rsid w:val="00C912D3"/>
    <w:rsid w:val="00C9143F"/>
    <w:rsid w:val="00C91D44"/>
    <w:rsid w:val="00C93384"/>
    <w:rsid w:val="00C95E03"/>
    <w:rsid w:val="00CA164E"/>
    <w:rsid w:val="00CA38A8"/>
    <w:rsid w:val="00CA47CE"/>
    <w:rsid w:val="00CA4F96"/>
    <w:rsid w:val="00CA5212"/>
    <w:rsid w:val="00CA6004"/>
    <w:rsid w:val="00CA64BC"/>
    <w:rsid w:val="00CA6B42"/>
    <w:rsid w:val="00CA7A44"/>
    <w:rsid w:val="00CB039F"/>
    <w:rsid w:val="00CB0C7D"/>
    <w:rsid w:val="00CB1DE8"/>
    <w:rsid w:val="00CB23EC"/>
    <w:rsid w:val="00CB3596"/>
    <w:rsid w:val="00CB365D"/>
    <w:rsid w:val="00CB3774"/>
    <w:rsid w:val="00CB6AB4"/>
    <w:rsid w:val="00CC0AA7"/>
    <w:rsid w:val="00CC1114"/>
    <w:rsid w:val="00CC15B7"/>
    <w:rsid w:val="00CC22AB"/>
    <w:rsid w:val="00CC5FAF"/>
    <w:rsid w:val="00CC70A7"/>
    <w:rsid w:val="00CC7B75"/>
    <w:rsid w:val="00CD0809"/>
    <w:rsid w:val="00CD1258"/>
    <w:rsid w:val="00CD2EEB"/>
    <w:rsid w:val="00CD4122"/>
    <w:rsid w:val="00CD5A87"/>
    <w:rsid w:val="00CD5D87"/>
    <w:rsid w:val="00CE09CF"/>
    <w:rsid w:val="00CE0CE2"/>
    <w:rsid w:val="00CE103B"/>
    <w:rsid w:val="00CE2827"/>
    <w:rsid w:val="00CE28B9"/>
    <w:rsid w:val="00CE384E"/>
    <w:rsid w:val="00CE49B2"/>
    <w:rsid w:val="00CE523C"/>
    <w:rsid w:val="00CE6E91"/>
    <w:rsid w:val="00CE71FC"/>
    <w:rsid w:val="00CE7D0C"/>
    <w:rsid w:val="00CF3426"/>
    <w:rsid w:val="00CF4A2E"/>
    <w:rsid w:val="00CF5096"/>
    <w:rsid w:val="00CF56A3"/>
    <w:rsid w:val="00CF6C6F"/>
    <w:rsid w:val="00CF6EC3"/>
    <w:rsid w:val="00CF773E"/>
    <w:rsid w:val="00CF7896"/>
    <w:rsid w:val="00D01265"/>
    <w:rsid w:val="00D013FA"/>
    <w:rsid w:val="00D01B35"/>
    <w:rsid w:val="00D01E16"/>
    <w:rsid w:val="00D058E7"/>
    <w:rsid w:val="00D06720"/>
    <w:rsid w:val="00D07B18"/>
    <w:rsid w:val="00D1025B"/>
    <w:rsid w:val="00D12E6C"/>
    <w:rsid w:val="00D131BF"/>
    <w:rsid w:val="00D13D25"/>
    <w:rsid w:val="00D15C21"/>
    <w:rsid w:val="00D16FE1"/>
    <w:rsid w:val="00D20E24"/>
    <w:rsid w:val="00D21BA0"/>
    <w:rsid w:val="00D22E3D"/>
    <w:rsid w:val="00D22F8D"/>
    <w:rsid w:val="00D260D6"/>
    <w:rsid w:val="00D27EB0"/>
    <w:rsid w:val="00D3207A"/>
    <w:rsid w:val="00D35EC2"/>
    <w:rsid w:val="00D36045"/>
    <w:rsid w:val="00D36B4C"/>
    <w:rsid w:val="00D41162"/>
    <w:rsid w:val="00D438B6"/>
    <w:rsid w:val="00D4456A"/>
    <w:rsid w:val="00D53CAE"/>
    <w:rsid w:val="00D571CA"/>
    <w:rsid w:val="00D5736E"/>
    <w:rsid w:val="00D623CE"/>
    <w:rsid w:val="00D6302E"/>
    <w:rsid w:val="00D63094"/>
    <w:rsid w:val="00D632DA"/>
    <w:rsid w:val="00D63991"/>
    <w:rsid w:val="00D63CC7"/>
    <w:rsid w:val="00D64283"/>
    <w:rsid w:val="00D65353"/>
    <w:rsid w:val="00D66B23"/>
    <w:rsid w:val="00D67489"/>
    <w:rsid w:val="00D6780E"/>
    <w:rsid w:val="00D70C21"/>
    <w:rsid w:val="00D71E7E"/>
    <w:rsid w:val="00D73434"/>
    <w:rsid w:val="00D75338"/>
    <w:rsid w:val="00D753DF"/>
    <w:rsid w:val="00D75D89"/>
    <w:rsid w:val="00D75F31"/>
    <w:rsid w:val="00D77AB3"/>
    <w:rsid w:val="00D77C05"/>
    <w:rsid w:val="00D77EFC"/>
    <w:rsid w:val="00D824B7"/>
    <w:rsid w:val="00D84308"/>
    <w:rsid w:val="00D8632D"/>
    <w:rsid w:val="00D8633E"/>
    <w:rsid w:val="00D8653C"/>
    <w:rsid w:val="00D87598"/>
    <w:rsid w:val="00D8784E"/>
    <w:rsid w:val="00D909F4"/>
    <w:rsid w:val="00D92934"/>
    <w:rsid w:val="00D94CC5"/>
    <w:rsid w:val="00D94CF2"/>
    <w:rsid w:val="00D97865"/>
    <w:rsid w:val="00D978F1"/>
    <w:rsid w:val="00D9796B"/>
    <w:rsid w:val="00D97A1D"/>
    <w:rsid w:val="00DA134B"/>
    <w:rsid w:val="00DA1369"/>
    <w:rsid w:val="00DA296B"/>
    <w:rsid w:val="00DA5231"/>
    <w:rsid w:val="00DA74CF"/>
    <w:rsid w:val="00DA76E2"/>
    <w:rsid w:val="00DB0923"/>
    <w:rsid w:val="00DB10B5"/>
    <w:rsid w:val="00DB3626"/>
    <w:rsid w:val="00DB5A2C"/>
    <w:rsid w:val="00DB643E"/>
    <w:rsid w:val="00DB73B3"/>
    <w:rsid w:val="00DC01F9"/>
    <w:rsid w:val="00DC1464"/>
    <w:rsid w:val="00DC179E"/>
    <w:rsid w:val="00DC18AD"/>
    <w:rsid w:val="00DC201D"/>
    <w:rsid w:val="00DC3DA8"/>
    <w:rsid w:val="00DC4247"/>
    <w:rsid w:val="00DC6BF1"/>
    <w:rsid w:val="00DC7A83"/>
    <w:rsid w:val="00DD1EC3"/>
    <w:rsid w:val="00DD34D3"/>
    <w:rsid w:val="00DD42E3"/>
    <w:rsid w:val="00DD4C98"/>
    <w:rsid w:val="00DD5E29"/>
    <w:rsid w:val="00DD5F8E"/>
    <w:rsid w:val="00DD7458"/>
    <w:rsid w:val="00DD7EFB"/>
    <w:rsid w:val="00DD7F22"/>
    <w:rsid w:val="00DE037E"/>
    <w:rsid w:val="00DE1ADD"/>
    <w:rsid w:val="00DE1B40"/>
    <w:rsid w:val="00DE4952"/>
    <w:rsid w:val="00DE52FB"/>
    <w:rsid w:val="00DE6C66"/>
    <w:rsid w:val="00DE77EA"/>
    <w:rsid w:val="00DE7B10"/>
    <w:rsid w:val="00DF2E22"/>
    <w:rsid w:val="00DF2F12"/>
    <w:rsid w:val="00DF3BCD"/>
    <w:rsid w:val="00DF4450"/>
    <w:rsid w:val="00DF6132"/>
    <w:rsid w:val="00DF6992"/>
    <w:rsid w:val="00DF7461"/>
    <w:rsid w:val="00E003DE"/>
    <w:rsid w:val="00E00BF8"/>
    <w:rsid w:val="00E031D1"/>
    <w:rsid w:val="00E061D6"/>
    <w:rsid w:val="00E0647E"/>
    <w:rsid w:val="00E06773"/>
    <w:rsid w:val="00E067CB"/>
    <w:rsid w:val="00E076BE"/>
    <w:rsid w:val="00E079BA"/>
    <w:rsid w:val="00E105B0"/>
    <w:rsid w:val="00E10DD0"/>
    <w:rsid w:val="00E11585"/>
    <w:rsid w:val="00E116A5"/>
    <w:rsid w:val="00E11F8F"/>
    <w:rsid w:val="00E125A9"/>
    <w:rsid w:val="00E13BB0"/>
    <w:rsid w:val="00E1464B"/>
    <w:rsid w:val="00E14885"/>
    <w:rsid w:val="00E16368"/>
    <w:rsid w:val="00E165C8"/>
    <w:rsid w:val="00E17412"/>
    <w:rsid w:val="00E1779B"/>
    <w:rsid w:val="00E20595"/>
    <w:rsid w:val="00E221C4"/>
    <w:rsid w:val="00E23DA9"/>
    <w:rsid w:val="00E24866"/>
    <w:rsid w:val="00E25D78"/>
    <w:rsid w:val="00E30F85"/>
    <w:rsid w:val="00E3163B"/>
    <w:rsid w:val="00E31B2E"/>
    <w:rsid w:val="00E32190"/>
    <w:rsid w:val="00E32B83"/>
    <w:rsid w:val="00E33C03"/>
    <w:rsid w:val="00E33C74"/>
    <w:rsid w:val="00E33CF2"/>
    <w:rsid w:val="00E3483F"/>
    <w:rsid w:val="00E34991"/>
    <w:rsid w:val="00E35068"/>
    <w:rsid w:val="00E360A6"/>
    <w:rsid w:val="00E366EA"/>
    <w:rsid w:val="00E36FC9"/>
    <w:rsid w:val="00E424AB"/>
    <w:rsid w:val="00E4280E"/>
    <w:rsid w:val="00E43E8C"/>
    <w:rsid w:val="00E445CE"/>
    <w:rsid w:val="00E44C41"/>
    <w:rsid w:val="00E465FA"/>
    <w:rsid w:val="00E46997"/>
    <w:rsid w:val="00E505C1"/>
    <w:rsid w:val="00E51804"/>
    <w:rsid w:val="00E5298C"/>
    <w:rsid w:val="00E55B07"/>
    <w:rsid w:val="00E55B26"/>
    <w:rsid w:val="00E55CF5"/>
    <w:rsid w:val="00E62829"/>
    <w:rsid w:val="00E65597"/>
    <w:rsid w:val="00E6645F"/>
    <w:rsid w:val="00E67063"/>
    <w:rsid w:val="00E676D3"/>
    <w:rsid w:val="00E678FD"/>
    <w:rsid w:val="00E679F9"/>
    <w:rsid w:val="00E70B0C"/>
    <w:rsid w:val="00E71D4C"/>
    <w:rsid w:val="00E72D98"/>
    <w:rsid w:val="00E7337D"/>
    <w:rsid w:val="00E74140"/>
    <w:rsid w:val="00E74739"/>
    <w:rsid w:val="00E75716"/>
    <w:rsid w:val="00E80E41"/>
    <w:rsid w:val="00E82CE8"/>
    <w:rsid w:val="00E83D85"/>
    <w:rsid w:val="00E8631D"/>
    <w:rsid w:val="00E86CC0"/>
    <w:rsid w:val="00E917F4"/>
    <w:rsid w:val="00E9226A"/>
    <w:rsid w:val="00E9245C"/>
    <w:rsid w:val="00E931A9"/>
    <w:rsid w:val="00E9389C"/>
    <w:rsid w:val="00E93A2A"/>
    <w:rsid w:val="00E9546B"/>
    <w:rsid w:val="00E95F2A"/>
    <w:rsid w:val="00E96494"/>
    <w:rsid w:val="00EA0E5D"/>
    <w:rsid w:val="00EA240F"/>
    <w:rsid w:val="00EA32E2"/>
    <w:rsid w:val="00EA5156"/>
    <w:rsid w:val="00EA51AA"/>
    <w:rsid w:val="00EA5F17"/>
    <w:rsid w:val="00EA5F5A"/>
    <w:rsid w:val="00EA6145"/>
    <w:rsid w:val="00EA6173"/>
    <w:rsid w:val="00EA70C0"/>
    <w:rsid w:val="00EB2437"/>
    <w:rsid w:val="00EB32F9"/>
    <w:rsid w:val="00EB5F6C"/>
    <w:rsid w:val="00EB69F3"/>
    <w:rsid w:val="00EC030F"/>
    <w:rsid w:val="00EC0AFF"/>
    <w:rsid w:val="00EC14A5"/>
    <w:rsid w:val="00EC3FC4"/>
    <w:rsid w:val="00EC427C"/>
    <w:rsid w:val="00EC54FC"/>
    <w:rsid w:val="00EC5629"/>
    <w:rsid w:val="00EC63F1"/>
    <w:rsid w:val="00EC77DB"/>
    <w:rsid w:val="00EC799B"/>
    <w:rsid w:val="00ED0862"/>
    <w:rsid w:val="00ED2770"/>
    <w:rsid w:val="00ED3B2D"/>
    <w:rsid w:val="00ED4148"/>
    <w:rsid w:val="00ED4482"/>
    <w:rsid w:val="00ED4BFC"/>
    <w:rsid w:val="00ED7233"/>
    <w:rsid w:val="00ED7C9C"/>
    <w:rsid w:val="00EE0DAB"/>
    <w:rsid w:val="00EE1209"/>
    <w:rsid w:val="00EE1FE6"/>
    <w:rsid w:val="00EE3E9A"/>
    <w:rsid w:val="00EE5AC8"/>
    <w:rsid w:val="00EE5B2C"/>
    <w:rsid w:val="00EE7280"/>
    <w:rsid w:val="00EE751F"/>
    <w:rsid w:val="00EF19BA"/>
    <w:rsid w:val="00EF1BBE"/>
    <w:rsid w:val="00EF3262"/>
    <w:rsid w:val="00EF3576"/>
    <w:rsid w:val="00EF4798"/>
    <w:rsid w:val="00EF7833"/>
    <w:rsid w:val="00F01455"/>
    <w:rsid w:val="00F018A6"/>
    <w:rsid w:val="00F02E41"/>
    <w:rsid w:val="00F032DB"/>
    <w:rsid w:val="00F0392B"/>
    <w:rsid w:val="00F043E3"/>
    <w:rsid w:val="00F04DCE"/>
    <w:rsid w:val="00F05A20"/>
    <w:rsid w:val="00F064F1"/>
    <w:rsid w:val="00F07549"/>
    <w:rsid w:val="00F075E4"/>
    <w:rsid w:val="00F07D45"/>
    <w:rsid w:val="00F1133A"/>
    <w:rsid w:val="00F12363"/>
    <w:rsid w:val="00F12E29"/>
    <w:rsid w:val="00F1337D"/>
    <w:rsid w:val="00F13CA4"/>
    <w:rsid w:val="00F14498"/>
    <w:rsid w:val="00F15090"/>
    <w:rsid w:val="00F15147"/>
    <w:rsid w:val="00F15C34"/>
    <w:rsid w:val="00F20060"/>
    <w:rsid w:val="00F2022C"/>
    <w:rsid w:val="00F22437"/>
    <w:rsid w:val="00F22708"/>
    <w:rsid w:val="00F23D6A"/>
    <w:rsid w:val="00F242B4"/>
    <w:rsid w:val="00F24658"/>
    <w:rsid w:val="00F252C5"/>
    <w:rsid w:val="00F25680"/>
    <w:rsid w:val="00F2664D"/>
    <w:rsid w:val="00F26C8D"/>
    <w:rsid w:val="00F27123"/>
    <w:rsid w:val="00F27E7D"/>
    <w:rsid w:val="00F310F9"/>
    <w:rsid w:val="00F31F91"/>
    <w:rsid w:val="00F33B49"/>
    <w:rsid w:val="00F35FF3"/>
    <w:rsid w:val="00F36719"/>
    <w:rsid w:val="00F37E9C"/>
    <w:rsid w:val="00F401AC"/>
    <w:rsid w:val="00F41167"/>
    <w:rsid w:val="00F42E4E"/>
    <w:rsid w:val="00F43A0C"/>
    <w:rsid w:val="00F43D38"/>
    <w:rsid w:val="00F4418C"/>
    <w:rsid w:val="00F44AC1"/>
    <w:rsid w:val="00F45A91"/>
    <w:rsid w:val="00F469C5"/>
    <w:rsid w:val="00F46A1F"/>
    <w:rsid w:val="00F47F62"/>
    <w:rsid w:val="00F50D4A"/>
    <w:rsid w:val="00F5174D"/>
    <w:rsid w:val="00F52DE5"/>
    <w:rsid w:val="00F561E1"/>
    <w:rsid w:val="00F565C2"/>
    <w:rsid w:val="00F567B8"/>
    <w:rsid w:val="00F57ABF"/>
    <w:rsid w:val="00F60402"/>
    <w:rsid w:val="00F63083"/>
    <w:rsid w:val="00F6513A"/>
    <w:rsid w:val="00F65A17"/>
    <w:rsid w:val="00F65E6D"/>
    <w:rsid w:val="00F6619F"/>
    <w:rsid w:val="00F666FF"/>
    <w:rsid w:val="00F709BB"/>
    <w:rsid w:val="00F717F1"/>
    <w:rsid w:val="00F727AC"/>
    <w:rsid w:val="00F737FB"/>
    <w:rsid w:val="00F746D2"/>
    <w:rsid w:val="00F81407"/>
    <w:rsid w:val="00F8289F"/>
    <w:rsid w:val="00F82F03"/>
    <w:rsid w:val="00F83A38"/>
    <w:rsid w:val="00F83F03"/>
    <w:rsid w:val="00F850F0"/>
    <w:rsid w:val="00F854D6"/>
    <w:rsid w:val="00F85B61"/>
    <w:rsid w:val="00F9009D"/>
    <w:rsid w:val="00F907A6"/>
    <w:rsid w:val="00F90BCE"/>
    <w:rsid w:val="00F915B1"/>
    <w:rsid w:val="00F91962"/>
    <w:rsid w:val="00F9299C"/>
    <w:rsid w:val="00F93ABE"/>
    <w:rsid w:val="00F94A76"/>
    <w:rsid w:val="00F9588C"/>
    <w:rsid w:val="00F95B23"/>
    <w:rsid w:val="00F97125"/>
    <w:rsid w:val="00F97907"/>
    <w:rsid w:val="00FA0025"/>
    <w:rsid w:val="00FA1587"/>
    <w:rsid w:val="00FA2C6A"/>
    <w:rsid w:val="00FA2CD9"/>
    <w:rsid w:val="00FA4FE3"/>
    <w:rsid w:val="00FA50A5"/>
    <w:rsid w:val="00FA55F2"/>
    <w:rsid w:val="00FA598E"/>
    <w:rsid w:val="00FA70D7"/>
    <w:rsid w:val="00FB0159"/>
    <w:rsid w:val="00FB1192"/>
    <w:rsid w:val="00FB218D"/>
    <w:rsid w:val="00FB3EA6"/>
    <w:rsid w:val="00FB41BE"/>
    <w:rsid w:val="00FB41F0"/>
    <w:rsid w:val="00FB451C"/>
    <w:rsid w:val="00FB4AC5"/>
    <w:rsid w:val="00FB4F90"/>
    <w:rsid w:val="00FB64D8"/>
    <w:rsid w:val="00FC2E5A"/>
    <w:rsid w:val="00FC520B"/>
    <w:rsid w:val="00FC5D47"/>
    <w:rsid w:val="00FC5F90"/>
    <w:rsid w:val="00FC6416"/>
    <w:rsid w:val="00FC7B2A"/>
    <w:rsid w:val="00FD05FB"/>
    <w:rsid w:val="00FD162E"/>
    <w:rsid w:val="00FD163B"/>
    <w:rsid w:val="00FD359F"/>
    <w:rsid w:val="00FD3923"/>
    <w:rsid w:val="00FD4335"/>
    <w:rsid w:val="00FD6BA5"/>
    <w:rsid w:val="00FE00BA"/>
    <w:rsid w:val="00FE345F"/>
    <w:rsid w:val="00FE44A1"/>
    <w:rsid w:val="00FE4936"/>
    <w:rsid w:val="00FE5533"/>
    <w:rsid w:val="00FE5E32"/>
    <w:rsid w:val="00FF0B26"/>
    <w:rsid w:val="00FF0CAC"/>
    <w:rsid w:val="00FF0CC8"/>
    <w:rsid w:val="00FF21E5"/>
    <w:rsid w:val="00FF2CFA"/>
    <w:rsid w:val="00FF2FD6"/>
    <w:rsid w:val="00FF3109"/>
    <w:rsid w:val="0C74CF43"/>
    <w:rsid w:val="0D2FFCF9"/>
    <w:rsid w:val="2597FBD3"/>
    <w:rsid w:val="3E31C4F1"/>
    <w:rsid w:val="55F9D4B1"/>
    <w:rsid w:val="650C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D2217"/>
  <w15:docId w15:val="{7CFE6249-882E-426B-8ED8-28C356048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he-IL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D7A"/>
  </w:style>
  <w:style w:type="paragraph" w:styleId="Heading1">
    <w:name w:val="heading 1"/>
    <w:aliases w:val="Section"/>
    <w:basedOn w:val="Normal"/>
    <w:next w:val="Normal"/>
    <w:link w:val="Heading1Char"/>
    <w:uiPriority w:val="9"/>
    <w:qFormat/>
    <w:rsid w:val="00031819"/>
    <w:pPr>
      <w:pBdr>
        <w:top w:val="single" w:sz="24" w:space="0" w:color="A6A6A6" w:themeColor="background1" w:themeShade="A6"/>
        <w:left w:val="single" w:sz="24" w:space="0" w:color="A6A6A6" w:themeColor="background1" w:themeShade="A6"/>
        <w:bottom w:val="single" w:sz="24" w:space="0" w:color="A6A6A6" w:themeColor="background1" w:themeShade="A6"/>
        <w:right w:val="single" w:sz="24" w:space="0" w:color="A6A6A6" w:themeColor="background1" w:themeShade="A6"/>
      </w:pBdr>
      <w:shd w:val="clear" w:color="auto" w:fill="A6A6A6" w:themeFill="background1" w:themeFillShade="A6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aliases w:val="Sub Section"/>
    <w:basedOn w:val="Normal"/>
    <w:next w:val="Normal"/>
    <w:link w:val="Heading2Char"/>
    <w:uiPriority w:val="9"/>
    <w:unhideWhenUsed/>
    <w:qFormat/>
    <w:rsid w:val="00031819"/>
    <w:pPr>
      <w:pBdr>
        <w:top w:val="single" w:sz="24" w:space="0" w:color="D9D9D9" w:themeColor="background1" w:themeShade="D9"/>
        <w:left w:val="single" w:sz="24" w:space="0" w:color="D9D9D9" w:themeColor="background1" w:themeShade="D9"/>
        <w:bottom w:val="single" w:sz="24" w:space="0" w:color="D9D9D9" w:themeColor="background1" w:themeShade="D9"/>
        <w:right w:val="single" w:sz="24" w:space="0" w:color="D9D9D9" w:themeColor="background1" w:themeShade="D9"/>
      </w:pBdr>
      <w:shd w:val="clear" w:color="auto" w:fill="D9D9D9" w:themeFill="background1" w:themeFillShade="D9"/>
      <w:spacing w:after="0"/>
      <w:outlineLvl w:val="1"/>
    </w:pPr>
    <w:rPr>
      <w:caps/>
      <w:spacing w:val="15"/>
    </w:rPr>
  </w:style>
  <w:style w:type="paragraph" w:styleId="Heading3">
    <w:name w:val="heading 3"/>
    <w:aliases w:val="Details"/>
    <w:basedOn w:val="Normal"/>
    <w:next w:val="Normal"/>
    <w:link w:val="Heading3Char"/>
    <w:uiPriority w:val="9"/>
    <w:unhideWhenUsed/>
    <w:qFormat/>
    <w:rsid w:val="00031819"/>
    <w:pPr>
      <w:pBdr>
        <w:top w:val="single" w:sz="6" w:space="2" w:color="262626" w:themeColor="text1" w:themeTint="D9"/>
      </w:pBdr>
      <w:spacing w:before="300" w:after="0"/>
      <w:outlineLvl w:val="2"/>
    </w:pPr>
    <w:rPr>
      <w:caps/>
      <w:color w:val="404040" w:themeColor="text1" w:themeTint="B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233"/>
    <w:pPr>
      <w:pBdr>
        <w:top w:val="dotted" w:sz="6" w:space="2" w:color="FFCA08" w:themeColor="accent1"/>
      </w:pBdr>
      <w:spacing w:before="200" w:after="0"/>
      <w:outlineLvl w:val="3"/>
    </w:pPr>
    <w:rPr>
      <w:caps/>
      <w:color w:val="C49A0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233"/>
    <w:pPr>
      <w:pBdr>
        <w:bottom w:val="single" w:sz="6" w:space="1" w:color="FFCA08" w:themeColor="accent1"/>
      </w:pBdr>
      <w:spacing w:before="200" w:after="0"/>
      <w:outlineLvl w:val="4"/>
    </w:pPr>
    <w:rPr>
      <w:caps/>
      <w:color w:val="C49A0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233"/>
    <w:pPr>
      <w:pBdr>
        <w:bottom w:val="dotted" w:sz="6" w:space="1" w:color="FFCA08" w:themeColor="accent1"/>
      </w:pBdr>
      <w:spacing w:before="200" w:after="0"/>
      <w:outlineLvl w:val="5"/>
    </w:pPr>
    <w:rPr>
      <w:caps/>
      <w:color w:val="C49A0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233"/>
    <w:pPr>
      <w:spacing w:before="200" w:after="0"/>
      <w:outlineLvl w:val="6"/>
    </w:pPr>
    <w:rPr>
      <w:caps/>
      <w:color w:val="C49A0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23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23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9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9E"/>
  </w:style>
  <w:style w:type="paragraph" w:styleId="Footer">
    <w:name w:val="footer"/>
    <w:basedOn w:val="Normal"/>
    <w:link w:val="FooterChar"/>
    <w:uiPriority w:val="99"/>
    <w:unhideWhenUsed/>
    <w:rsid w:val="00A25D9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9E"/>
  </w:style>
  <w:style w:type="paragraph" w:styleId="BalloonText">
    <w:name w:val="Balloon Text"/>
    <w:basedOn w:val="Normal"/>
    <w:link w:val="BalloonTextChar"/>
    <w:uiPriority w:val="99"/>
    <w:semiHidden/>
    <w:unhideWhenUsed/>
    <w:rsid w:val="00A25D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D9E"/>
    <w:rPr>
      <w:rFonts w:ascii="Tahoma" w:hAnsi="Tahoma" w:cs="Tahoma"/>
      <w:sz w:val="16"/>
      <w:szCs w:val="16"/>
    </w:rPr>
  </w:style>
  <w:style w:type="character" w:customStyle="1" w:styleId="Heading2Char">
    <w:name w:val="Heading 2 Char"/>
    <w:aliases w:val="Sub Section Char"/>
    <w:basedOn w:val="DefaultParagraphFont"/>
    <w:link w:val="Heading2"/>
    <w:uiPriority w:val="9"/>
    <w:rsid w:val="00031819"/>
    <w:rPr>
      <w:caps/>
      <w:spacing w:val="15"/>
      <w:shd w:val="clear" w:color="auto" w:fill="D9D9D9" w:themeFill="background1" w:themeFillShade="D9"/>
    </w:rPr>
  </w:style>
  <w:style w:type="paragraph" w:styleId="Title">
    <w:name w:val="Title"/>
    <w:basedOn w:val="Normal"/>
    <w:next w:val="Normal"/>
    <w:link w:val="TitleChar"/>
    <w:uiPriority w:val="10"/>
    <w:qFormat/>
    <w:rsid w:val="00031819"/>
    <w:pPr>
      <w:spacing w:before="0" w:after="0"/>
    </w:pPr>
    <w:rPr>
      <w:rFonts w:asciiTheme="majorHAnsi" w:eastAsiaTheme="majorEastAsia" w:hAnsiTheme="majorHAnsi" w:cstheme="majorBidi"/>
      <w:caps/>
      <w:color w:val="404040" w:themeColor="text1" w:themeTint="BF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31819"/>
    <w:rPr>
      <w:rFonts w:asciiTheme="majorHAnsi" w:eastAsiaTheme="majorEastAsia" w:hAnsiTheme="majorHAnsi" w:cstheme="majorBidi"/>
      <w:caps/>
      <w:color w:val="404040" w:themeColor="text1" w:themeTint="BF"/>
      <w:spacing w:val="10"/>
      <w:sz w:val="52"/>
      <w:szCs w:val="52"/>
    </w:rPr>
  </w:style>
  <w:style w:type="character" w:customStyle="1" w:styleId="Heading3Char">
    <w:name w:val="Heading 3 Char"/>
    <w:aliases w:val="Details Char"/>
    <w:basedOn w:val="DefaultParagraphFont"/>
    <w:link w:val="Heading3"/>
    <w:uiPriority w:val="9"/>
    <w:rsid w:val="00031819"/>
    <w:rPr>
      <w:caps/>
      <w:color w:val="404040" w:themeColor="text1" w:themeTint="BF"/>
      <w:spacing w:val="15"/>
    </w:rPr>
  </w:style>
  <w:style w:type="table" w:styleId="GridTable4-Accent1">
    <w:name w:val="Grid Table 4 Accent 1"/>
    <w:basedOn w:val="TableNormal"/>
    <w:uiPriority w:val="49"/>
    <w:rsid w:val="00DE1ADD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740C05"/>
    <w:pPr>
      <w:ind w:left="720"/>
      <w:contextualSpacing/>
    </w:pPr>
  </w:style>
  <w:style w:type="table" w:styleId="GridTable4-Accent3">
    <w:name w:val="Grid Table 4 Accent 3"/>
    <w:basedOn w:val="TableNormal"/>
    <w:uiPriority w:val="49"/>
    <w:rsid w:val="00682F93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character" w:customStyle="1" w:styleId="Heading1Char">
    <w:name w:val="Heading 1 Char"/>
    <w:aliases w:val="Section Char"/>
    <w:basedOn w:val="DefaultParagraphFont"/>
    <w:link w:val="Heading1"/>
    <w:uiPriority w:val="9"/>
    <w:rsid w:val="00031819"/>
    <w:rPr>
      <w:caps/>
      <w:color w:val="FFFFFF" w:themeColor="background1"/>
      <w:spacing w:val="15"/>
      <w:sz w:val="22"/>
      <w:szCs w:val="22"/>
      <w:shd w:val="clear" w:color="auto" w:fill="A6A6A6" w:themeFill="background1" w:themeFillShade="A6"/>
    </w:rPr>
  </w:style>
  <w:style w:type="paragraph" w:styleId="TOCHeading">
    <w:name w:val="TOC Heading"/>
    <w:basedOn w:val="Heading1"/>
    <w:next w:val="Normal"/>
    <w:uiPriority w:val="39"/>
    <w:unhideWhenUsed/>
    <w:qFormat/>
    <w:rsid w:val="00ED7233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B3B21"/>
    <w:pPr>
      <w:tabs>
        <w:tab w:val="right" w:leader="dot" w:pos="10790"/>
      </w:tabs>
      <w:spacing w:after="100"/>
      <w:ind w:left="216"/>
    </w:pPr>
  </w:style>
  <w:style w:type="paragraph" w:styleId="TOC3">
    <w:name w:val="toc 3"/>
    <w:basedOn w:val="Normal"/>
    <w:next w:val="Normal"/>
    <w:autoRedefine/>
    <w:uiPriority w:val="39"/>
    <w:unhideWhenUsed/>
    <w:rsid w:val="00E83D8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83D85"/>
    <w:rPr>
      <w:color w:val="2998E3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C45C2"/>
    <w:pPr>
      <w:tabs>
        <w:tab w:val="right" w:leader="dot" w:pos="10790"/>
      </w:tabs>
      <w:spacing w:after="100" w:line="259" w:lineRule="auto"/>
    </w:pPr>
    <w:rPr>
      <w:rFonts w:cs="Times New Roman"/>
      <w:lang w:bidi="ar-SA"/>
    </w:rPr>
  </w:style>
  <w:style w:type="table" w:styleId="TableGrid">
    <w:name w:val="Table Grid"/>
    <w:basedOn w:val="TableNormal"/>
    <w:uiPriority w:val="59"/>
    <w:rsid w:val="00186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ED723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D7233"/>
    <w:rPr>
      <w:caps/>
      <w:color w:val="595959" w:themeColor="text1" w:themeTint="A6"/>
      <w:spacing w:val="10"/>
      <w:sz w:val="21"/>
      <w:szCs w:val="21"/>
    </w:rPr>
  </w:style>
  <w:style w:type="character" w:styleId="IntenseEmphasis">
    <w:name w:val="Intense Emphasis"/>
    <w:uiPriority w:val="21"/>
    <w:qFormat/>
    <w:rsid w:val="00ED7233"/>
    <w:rPr>
      <w:b/>
      <w:bCs/>
      <w:caps/>
      <w:color w:val="82660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233"/>
    <w:pPr>
      <w:spacing w:before="240" w:after="240" w:line="240" w:lineRule="auto"/>
      <w:ind w:left="1080" w:right="1080"/>
      <w:jc w:val="center"/>
    </w:pPr>
    <w:rPr>
      <w:color w:val="FFCA08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233"/>
    <w:rPr>
      <w:color w:val="FFCA08" w:themeColor="accent1"/>
      <w:sz w:val="24"/>
      <w:szCs w:val="24"/>
    </w:rPr>
  </w:style>
  <w:style w:type="character" w:styleId="BookTitle">
    <w:name w:val="Book Title"/>
    <w:uiPriority w:val="33"/>
    <w:qFormat/>
    <w:rsid w:val="00ED7233"/>
    <w:rPr>
      <w:b/>
      <w:bCs/>
      <w:i/>
      <w:iCs/>
      <w:spacing w:val="0"/>
    </w:rPr>
  </w:style>
  <w:style w:type="character" w:styleId="IntenseReference">
    <w:name w:val="Intense Reference"/>
    <w:uiPriority w:val="32"/>
    <w:qFormat/>
    <w:rsid w:val="00ED7233"/>
    <w:rPr>
      <w:b/>
      <w:bCs/>
      <w:i/>
      <w:iCs/>
      <w:caps/>
      <w:color w:val="FFCA08" w:themeColor="accent1"/>
    </w:rPr>
  </w:style>
  <w:style w:type="character" w:styleId="SubtleReference">
    <w:name w:val="Subtle Reference"/>
    <w:uiPriority w:val="31"/>
    <w:qFormat/>
    <w:rsid w:val="00ED7233"/>
    <w:rPr>
      <w:b/>
      <w:bCs/>
      <w:color w:val="FFCA08" w:themeColor="accent1"/>
    </w:rPr>
  </w:style>
  <w:style w:type="character" w:styleId="Strong">
    <w:name w:val="Strong"/>
    <w:uiPriority w:val="22"/>
    <w:qFormat/>
    <w:rsid w:val="00ED7233"/>
    <w:rPr>
      <w:b/>
      <w:bCs/>
    </w:rPr>
  </w:style>
  <w:style w:type="table" w:styleId="ListTable4-Accent3">
    <w:name w:val="List Table 4 Accent 3"/>
    <w:basedOn w:val="TableNormal"/>
    <w:uiPriority w:val="49"/>
    <w:rsid w:val="00F567B8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C63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638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63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63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6389"/>
    <w:rPr>
      <w:b/>
      <w:bCs/>
      <w:sz w:val="20"/>
      <w:szCs w:val="20"/>
    </w:rPr>
  </w:style>
  <w:style w:type="table" w:styleId="GridTable4-Accent2">
    <w:name w:val="Grid Table 4 Accent 2"/>
    <w:basedOn w:val="TableNormal"/>
    <w:uiPriority w:val="49"/>
    <w:rsid w:val="002B4DE8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paragraph" w:styleId="Revision">
    <w:name w:val="Revision"/>
    <w:hidden/>
    <w:uiPriority w:val="99"/>
    <w:semiHidden/>
    <w:rsid w:val="00EC5629"/>
    <w:pPr>
      <w:spacing w:after="0" w:line="240" w:lineRule="auto"/>
    </w:pPr>
  </w:style>
  <w:style w:type="paragraph" w:customStyle="1" w:styleId="SourceTableName">
    <w:name w:val="Source Table Name"/>
    <w:basedOn w:val="Normal"/>
    <w:link w:val="SourceTableNameChar"/>
    <w:rsid w:val="00E6645F"/>
    <w:pPr>
      <w:bidi/>
    </w:pPr>
    <w:rPr>
      <w:rFonts w:cs="Aharoni"/>
      <w:color w:val="864A04" w:themeColor="accent2" w:themeShade="80"/>
      <w:szCs w:val="28"/>
    </w:rPr>
  </w:style>
  <w:style w:type="character" w:customStyle="1" w:styleId="SourceTableNameChar">
    <w:name w:val="Source Table Name Char"/>
    <w:basedOn w:val="DefaultParagraphFont"/>
    <w:link w:val="SourceTableName"/>
    <w:rsid w:val="00E6645F"/>
    <w:rPr>
      <w:rFonts w:cs="Aharoni"/>
      <w:color w:val="864A04" w:themeColor="accent2" w:themeShade="80"/>
      <w:szCs w:val="28"/>
    </w:rPr>
  </w:style>
  <w:style w:type="paragraph" w:styleId="NoSpacing">
    <w:name w:val="No Spacing"/>
    <w:link w:val="NoSpacingChar"/>
    <w:uiPriority w:val="1"/>
    <w:qFormat/>
    <w:rsid w:val="00ED7233"/>
    <w:pPr>
      <w:spacing w:after="0" w:line="240" w:lineRule="auto"/>
    </w:pPr>
  </w:style>
  <w:style w:type="table" w:customStyle="1" w:styleId="EventPlannerTable">
    <w:name w:val="Event Planner Table"/>
    <w:basedOn w:val="TableNormal"/>
    <w:uiPriority w:val="99"/>
    <w:rsid w:val="004E5C35"/>
    <w:pPr>
      <w:spacing w:before="40" w:after="0" w:line="240" w:lineRule="auto"/>
    </w:pPr>
    <w:rPr>
      <w:color w:val="595959" w:themeColor="text1" w:themeTint="A6"/>
      <w:sz w:val="18"/>
      <w:szCs w:val="18"/>
      <w:lang w:eastAsia="ja-JP" w:bidi="ar-SA"/>
    </w:rPr>
    <w:tblPr>
      <w:tblBorders>
        <w:insideH w:val="single" w:sz="24" w:space="0" w:color="FFFFFF" w:themeColor="background1"/>
        <w:insideV w:val="single" w:sz="24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F2F2F2" w:themeFill="background1" w:themeFillShade="F2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TableText">
    <w:name w:val="Table Text"/>
    <w:basedOn w:val="Normal"/>
    <w:uiPriority w:val="7"/>
    <w:rsid w:val="004E5C35"/>
    <w:pPr>
      <w:spacing w:before="80" w:after="40" w:line="240" w:lineRule="auto"/>
      <w:ind w:left="115" w:right="115"/>
    </w:pPr>
    <w:rPr>
      <w:rFonts w:asciiTheme="majorHAnsi" w:eastAsiaTheme="majorEastAsia" w:hAnsiTheme="majorHAnsi" w:cstheme="majorBidi"/>
      <w:color w:val="595959" w:themeColor="text1" w:themeTint="A6"/>
      <w:szCs w:val="18"/>
      <w:lang w:eastAsia="ja-JP" w:bidi="ar-SA"/>
    </w:rPr>
  </w:style>
  <w:style w:type="table" w:styleId="GridTable1Light-Accent3">
    <w:name w:val="Grid Table 1 Light Accent 3"/>
    <w:basedOn w:val="TableNormal"/>
    <w:uiPriority w:val="46"/>
    <w:rsid w:val="00AA30DE"/>
    <w:pPr>
      <w:spacing w:after="0" w:line="240" w:lineRule="auto"/>
    </w:pPr>
    <w:tblPr>
      <w:tblStyleRowBandSize w:val="1"/>
      <w:tblStyleColBandSize w:val="1"/>
      <w:tblBorders>
        <w:top w:val="single" w:sz="4" w:space="0" w:color="EBD1B1" w:themeColor="accent3" w:themeTint="66"/>
        <w:left w:val="single" w:sz="4" w:space="0" w:color="EBD1B1" w:themeColor="accent3" w:themeTint="66"/>
        <w:bottom w:val="single" w:sz="4" w:space="0" w:color="EBD1B1" w:themeColor="accent3" w:themeTint="66"/>
        <w:right w:val="single" w:sz="4" w:space="0" w:color="EBD1B1" w:themeColor="accent3" w:themeTint="66"/>
        <w:insideH w:val="single" w:sz="4" w:space="0" w:color="EBD1B1" w:themeColor="accent3" w:themeTint="66"/>
        <w:insideV w:val="single" w:sz="4" w:space="0" w:color="EBD1B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57617E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4-Accent4">
    <w:name w:val="Grid Table 4 Accent 4"/>
    <w:basedOn w:val="TableNormal"/>
    <w:uiPriority w:val="49"/>
    <w:rsid w:val="0057617E"/>
    <w:pPr>
      <w:spacing w:after="0" w:line="240" w:lineRule="auto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E125A9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-Accent1">
    <w:name w:val="List Table 3 Accent 1"/>
    <w:basedOn w:val="TableNormal"/>
    <w:uiPriority w:val="48"/>
    <w:rsid w:val="00E125A9"/>
    <w:pPr>
      <w:spacing w:after="0" w:line="240" w:lineRule="auto"/>
    </w:pPr>
    <w:tblPr>
      <w:tblStyleRowBandSize w:val="1"/>
      <w:tblStyleColBandSize w:val="1"/>
      <w:tblBorders>
        <w:top w:val="single" w:sz="4" w:space="0" w:color="FFCA08" w:themeColor="accent1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A08" w:themeColor="accent1"/>
          <w:right w:val="single" w:sz="4" w:space="0" w:color="FFCA08" w:themeColor="accent1"/>
        </w:tcBorders>
      </w:tcPr>
    </w:tblStylePr>
    <w:tblStylePr w:type="band1Horz">
      <w:tblPr/>
      <w:tcPr>
        <w:tcBorders>
          <w:top w:val="single" w:sz="4" w:space="0" w:color="FFCA08" w:themeColor="accent1"/>
          <w:bottom w:val="single" w:sz="4" w:space="0" w:color="FFCA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A08" w:themeColor="accent1"/>
          <w:left w:val="nil"/>
        </w:tcBorders>
      </w:tcPr>
    </w:tblStylePr>
    <w:tblStylePr w:type="swCell">
      <w:tblPr/>
      <w:tcPr>
        <w:tcBorders>
          <w:top w:val="double" w:sz="4" w:space="0" w:color="FFCA08" w:themeColor="accent1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0477C7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0477C7"/>
    <w:rPr>
      <w:color w:val="808080"/>
    </w:rPr>
  </w:style>
  <w:style w:type="paragraph" w:customStyle="1" w:styleId="DataSource">
    <w:name w:val="Data Source"/>
    <w:basedOn w:val="Heading6"/>
    <w:link w:val="DataSourceChar"/>
    <w:rsid w:val="00EB69F3"/>
    <w:pPr>
      <w:numPr>
        <w:numId w:val="1"/>
      </w:numPr>
      <w:bidi/>
    </w:pPr>
    <w:rPr>
      <w:bCs/>
      <w:color w:val="00B050"/>
    </w:rPr>
  </w:style>
  <w:style w:type="character" w:styleId="FollowedHyperlink">
    <w:name w:val="FollowedHyperlink"/>
    <w:basedOn w:val="DefaultParagraphFont"/>
    <w:uiPriority w:val="99"/>
    <w:semiHidden/>
    <w:unhideWhenUsed/>
    <w:rsid w:val="00EB69F3"/>
    <w:rPr>
      <w:color w:val="7F723D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233"/>
    <w:rPr>
      <w:caps/>
      <w:color w:val="C49A00" w:themeColor="accent1" w:themeShade="BF"/>
      <w:spacing w:val="10"/>
    </w:rPr>
  </w:style>
  <w:style w:type="character" w:customStyle="1" w:styleId="DataSourceChar">
    <w:name w:val="Data Source Char"/>
    <w:basedOn w:val="Heading6Char"/>
    <w:link w:val="DataSource"/>
    <w:rsid w:val="00EB69F3"/>
    <w:rPr>
      <w:bCs/>
      <w:caps/>
      <w:color w:val="00B050"/>
      <w:spacing w:val="10"/>
    </w:rPr>
  </w:style>
  <w:style w:type="table" w:styleId="GridTable4-Accent5">
    <w:name w:val="Grid Table 4 Accent 5"/>
    <w:basedOn w:val="TableNormal"/>
    <w:uiPriority w:val="49"/>
    <w:rsid w:val="006F799D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character" w:customStyle="1" w:styleId="il">
    <w:name w:val="il"/>
    <w:basedOn w:val="DefaultParagraphFont"/>
    <w:rsid w:val="00CA6B4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4E6"/>
    <w:rPr>
      <w:rFonts w:ascii="Courier New" w:eastAsia="Times New Roman" w:hAnsi="Courier New" w:cs="Courier New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ED7233"/>
  </w:style>
  <w:style w:type="character" w:customStyle="1" w:styleId="Heading4Char">
    <w:name w:val="Heading 4 Char"/>
    <w:basedOn w:val="DefaultParagraphFont"/>
    <w:link w:val="Heading4"/>
    <w:uiPriority w:val="9"/>
    <w:semiHidden/>
    <w:rsid w:val="00ED7233"/>
    <w:rPr>
      <w:caps/>
      <w:color w:val="C49A0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233"/>
    <w:rPr>
      <w:caps/>
      <w:color w:val="C49A0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233"/>
    <w:rPr>
      <w:caps/>
      <w:color w:val="C49A0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23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233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7233"/>
    <w:rPr>
      <w:b/>
      <w:bCs/>
      <w:color w:val="C49A00" w:themeColor="accent1" w:themeShade="BF"/>
      <w:sz w:val="16"/>
      <w:szCs w:val="16"/>
    </w:rPr>
  </w:style>
  <w:style w:type="character" w:styleId="Emphasis">
    <w:name w:val="Emphasis"/>
    <w:uiPriority w:val="20"/>
    <w:qFormat/>
    <w:rsid w:val="00ED7233"/>
    <w:rPr>
      <w:caps/>
      <w:color w:val="826600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ED723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D7233"/>
    <w:rPr>
      <w:i/>
      <w:iCs/>
      <w:sz w:val="24"/>
      <w:szCs w:val="24"/>
    </w:rPr>
  </w:style>
  <w:style w:type="character" w:styleId="SubtleEmphasis">
    <w:name w:val="Subtle Emphasis"/>
    <w:uiPriority w:val="19"/>
    <w:qFormat/>
    <w:rsid w:val="00ED7233"/>
    <w:rPr>
      <w:i/>
      <w:iCs/>
      <w:color w:val="826600" w:themeColor="accent1" w:themeShade="7F"/>
    </w:rPr>
  </w:style>
  <w:style w:type="table" w:styleId="GridTable2">
    <w:name w:val="Grid Table 2"/>
    <w:basedOn w:val="TableNormal"/>
    <w:uiPriority w:val="47"/>
    <w:rsid w:val="00A4604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lid-translation">
    <w:name w:val="tlid-translation"/>
    <w:basedOn w:val="DefaultParagraphFont"/>
    <w:rsid w:val="00943A2F"/>
  </w:style>
  <w:style w:type="table" w:customStyle="1" w:styleId="GridTable4-Accent11">
    <w:name w:val="Grid Table 4 - Accent 11"/>
    <w:basedOn w:val="TableNormal"/>
    <w:uiPriority w:val="49"/>
    <w:rsid w:val="009F4229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paragraph" w:customStyle="1" w:styleId="Explanationreference">
    <w:name w:val="Explanation reference"/>
    <w:basedOn w:val="Normal"/>
    <w:link w:val="ExplanationreferenceChar"/>
    <w:qFormat/>
    <w:rsid w:val="00DE1ADD"/>
    <w:pPr>
      <w:spacing w:before="0" w:after="0"/>
    </w:pPr>
    <w:rPr>
      <w:i/>
      <w:color w:val="808080" w:themeColor="background1" w:themeShade="80"/>
    </w:rPr>
  </w:style>
  <w:style w:type="table" w:styleId="GridTable5Dark-Accent1">
    <w:name w:val="Grid Table 5 Dark Accent 1"/>
    <w:basedOn w:val="TableNormal"/>
    <w:uiPriority w:val="50"/>
    <w:rsid w:val="00DE1AD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99C" w:themeFill="accent1" w:themeFillTint="66"/>
      </w:tcPr>
    </w:tblStylePr>
  </w:style>
  <w:style w:type="character" w:customStyle="1" w:styleId="ExplanationreferenceChar">
    <w:name w:val="Explanation reference Char"/>
    <w:basedOn w:val="DefaultParagraphFont"/>
    <w:link w:val="Explanationreference"/>
    <w:rsid w:val="00DE1ADD"/>
    <w:rPr>
      <w:i/>
      <w:color w:val="808080" w:themeColor="background1" w:themeShade="80"/>
    </w:rPr>
  </w:style>
  <w:style w:type="table" w:styleId="GridTable2-Accent1">
    <w:name w:val="Grid Table 2 Accent 1"/>
    <w:basedOn w:val="TableNormal"/>
    <w:uiPriority w:val="47"/>
    <w:rsid w:val="001E59D4"/>
    <w:pPr>
      <w:spacing w:after="0" w:line="240" w:lineRule="auto"/>
    </w:pPr>
    <w:tblPr>
      <w:tblStyleRowBandSize w:val="1"/>
      <w:tblStyleColBandSize w:val="1"/>
      <w:tblBorders>
        <w:top w:val="single" w:sz="2" w:space="0" w:color="FFDF6A" w:themeColor="accent1" w:themeTint="99"/>
        <w:bottom w:val="single" w:sz="2" w:space="0" w:color="FFDF6A" w:themeColor="accent1" w:themeTint="99"/>
        <w:insideH w:val="single" w:sz="2" w:space="0" w:color="FFDF6A" w:themeColor="accent1" w:themeTint="99"/>
        <w:insideV w:val="single" w:sz="2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F6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E1B40"/>
    <w:rPr>
      <w:color w:val="605E5C"/>
      <w:shd w:val="clear" w:color="auto" w:fill="E1DFDD"/>
    </w:rPr>
  </w:style>
  <w:style w:type="table" w:customStyle="1" w:styleId="TableGrid0">
    <w:name w:val="TableGrid"/>
    <w:rsid w:val="006F5DC9"/>
    <w:pPr>
      <w:spacing w:before="0" w:after="0" w:line="240" w:lineRule="auto"/>
    </w:pPr>
    <w:rPr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f01">
    <w:name w:val="cf01"/>
    <w:basedOn w:val="DefaultParagraphFont"/>
    <w:rsid w:val="0033556A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33556A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11">
    <w:name w:val="cf11"/>
    <w:basedOn w:val="DefaultParagraphFont"/>
    <w:rsid w:val="0033556A"/>
    <w:rPr>
      <w:rFonts w:ascii="Segoe UI" w:hAnsi="Segoe UI" w:cs="Segoe UI" w:hint="default"/>
      <w:sz w:val="18"/>
      <w:szCs w:val="18"/>
    </w:rPr>
  </w:style>
  <w:style w:type="character" w:customStyle="1" w:styleId="ui-provider">
    <w:name w:val="ui-provider"/>
    <w:basedOn w:val="DefaultParagraphFont"/>
    <w:rsid w:val="0087343E"/>
  </w:style>
  <w:style w:type="paragraph" w:styleId="ListBullet">
    <w:name w:val="List Bullet"/>
    <w:basedOn w:val="Normal"/>
    <w:uiPriority w:val="99"/>
    <w:unhideWhenUsed/>
    <w:rsid w:val="00CC22AB"/>
    <w:pPr>
      <w:numPr>
        <w:numId w:val="4"/>
      </w:numPr>
      <w:spacing w:before="0"/>
      <w:contextualSpacing/>
    </w:pPr>
    <w:rPr>
      <w:sz w:val="22"/>
      <w:szCs w:val="22"/>
      <w:lang w:bidi="ar-SA"/>
    </w:rPr>
  </w:style>
  <w:style w:type="table" w:styleId="TableGridLight">
    <w:name w:val="Grid Table Light"/>
    <w:basedOn w:val="TableNormal"/>
    <w:uiPriority w:val="40"/>
    <w:rsid w:val="00EF35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7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0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3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48925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2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40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4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1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65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2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66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4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1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64455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5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7540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2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3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58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1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13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0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7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8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2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590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43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8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35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99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2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7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3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0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0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6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0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6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6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5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darr\Desktop\Doc_Template.dotx" TargetMode="Externa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The following is a summarizing document for the business discovery process made to understand and estimate the scope for the &lt;Customer Project Name&gt; Project</Abstract>
  <CompanyAddress/>
  <CompanyPhone/>
  <CompanyFax/>
  <CompanyEmail>eldarr@excelando.co.il</CompanyEmail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f89215-5b2e-4ad2-81d8-21f0bc017b44" xsi:nil="true"/>
    <lcf76f155ced4ddcb4097134ff3c332f xmlns="509b7683-c015-44e4-bdf6-5cb592c6569c">
      <Terms xmlns="http://schemas.microsoft.com/office/infopath/2007/PartnerControls"/>
    </lcf76f155ced4ddcb4097134ff3c332f>
    <_x05ea__x05d9__x05d0__x05d5__x05e8__x0020__x05d4__x05d1__x05e2__x05d9__x05d4_ xmlns="509b7683-c015-44e4-bdf6-5cb592c6569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FF3C4DD0193449167A5C0D4B07B2C" ma:contentTypeVersion="13" ma:contentTypeDescription="Create a new document." ma:contentTypeScope="" ma:versionID="5f4a420de1118164406464478d3bbbdc">
  <xsd:schema xmlns:xsd="http://www.w3.org/2001/XMLSchema" xmlns:xs="http://www.w3.org/2001/XMLSchema" xmlns:p="http://schemas.microsoft.com/office/2006/metadata/properties" xmlns:ns2="509b7683-c015-44e4-bdf6-5cb592c6569c" xmlns:ns3="38f89215-5b2e-4ad2-81d8-21f0bc017b44" targetNamespace="http://schemas.microsoft.com/office/2006/metadata/properties" ma:root="true" ma:fieldsID="fe2f15ba9dd2bfdaf27e6fa22ae03806" ns2:_="" ns3:_="">
    <xsd:import namespace="509b7683-c015-44e4-bdf6-5cb592c6569c"/>
    <xsd:import namespace="38f89215-5b2e-4ad2-81d8-21f0bc017b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x05ea__x05d9__x05d0__x05d5__x05e8__x0020__x05d4__x05d1__x05e2__x05d9__x05d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b7683-c015-44e4-bdf6-5cb592c656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a6b797a-74ca-440d-9f33-86cbf78969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5ea__x05d9__x05d0__x05d5__x05e8__x0020__x05d4__x05d1__x05e2__x05d9__x05d4_" ma:index="20" nillable="true" ma:displayName="תיאור הבעיה" ma:description="תיאור הבעיה שנמצאה בדאטה" ma:internalName="_x05ea__x05d9__x05d0__x05d5__x05e8__x0020__x05d4__x05d1__x05e2__x05d9__x05d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89215-5b2e-4ad2-81d8-21f0bc017b4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10f589b-15c9-4ad0-a231-0cc81a1f8965}" ma:internalName="TaxCatchAll" ma:showField="CatchAllData" ma:web="38f89215-5b2e-4ad2-81d8-21f0bc017b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A0DC50-B042-4820-8105-9A1F3FFEEB19}">
  <ds:schemaRefs>
    <ds:schemaRef ds:uri="http://schemas.microsoft.com/office/2006/metadata/properties"/>
    <ds:schemaRef ds:uri="http://schemas.microsoft.com/office/infopath/2007/PartnerControls"/>
    <ds:schemaRef ds:uri="2759b240-8b4c-45c3-ac0d-5815445be29a"/>
    <ds:schemaRef ds:uri="6b917ca7-df81-4ca2-a20e-1304a2d9e3ea"/>
  </ds:schemaRefs>
</ds:datastoreItem>
</file>

<file path=customXml/itemProps3.xml><?xml version="1.0" encoding="utf-8"?>
<ds:datastoreItem xmlns:ds="http://schemas.openxmlformats.org/officeDocument/2006/customXml" ds:itemID="{47B200B1-71D0-443F-B53F-B95577520D9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166FF0-5A31-4104-AB7F-C2795B580F0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961A794-4313-4FD0-9EFA-47224C0C306F}"/>
</file>

<file path=docProps/app.xml><?xml version="1.0" encoding="utf-8"?>
<Properties xmlns="http://schemas.openxmlformats.org/officeDocument/2006/extended-properties" xmlns:vt="http://schemas.openxmlformats.org/officeDocument/2006/docPropsVTypes">
  <Template>Doc_Template</Template>
  <TotalTime>115</TotalTime>
  <Pages>5</Pages>
  <Words>468</Words>
  <Characters>2446</Characters>
  <Application>Microsoft Office Word</Application>
  <DocSecurity>0</DocSecurity>
  <Lines>222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חברת מ. א. ר – מערכת BI</vt:lpstr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חברת מ. א. ר – מערכת BI</dc:title>
  <dc:subject>גרסה 5.</dc:subject>
  <dc:creator>Eldar Rozencvaig</dc:creator>
  <cp:keywords/>
  <dc:description/>
  <cp:lastModifiedBy>Mor Talia Nagar</cp:lastModifiedBy>
  <cp:revision>20</cp:revision>
  <cp:lastPrinted>2014-12-31T02:41:00Z</cp:lastPrinted>
  <dcterms:created xsi:type="dcterms:W3CDTF">2026-06-08T08:50:00Z</dcterms:created>
  <dcterms:modified xsi:type="dcterms:W3CDTF">2026-06-28T12:53:00Z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0x0101007D2FF3C4DD0193449167A5C0D4B07B2C</vt:lpwstr>
  </property>
  <property fmtid="{D5CDD505-2E9C-101B-9397-08002B2CF9AE}" pid="3" name="Document Type">
    <vt:lpwstr/>
  </property>
  <property fmtid="{D5CDD505-2E9C-101B-9397-08002B2CF9AE}" pid="4" name="GrammarlyDocumentId">
    <vt:lpwstr>c192c67d942a0cb7c44d80224a783c04898e99abcaef0f0d170ea1e65489a13a</vt:lpwstr>
  </property>
  <property fmtid="{D5CDD505-2E9C-101B-9397-08002B2CF9AE}" pid="5" name="MediaServiceImageTags">
    <vt:lpwstr/>
  </property>
</Properties>
</file>