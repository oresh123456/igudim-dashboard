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C66E" w14:textId="6848D68A" w:rsidR="009C3DA1" w:rsidRDefault="009C3DA1" w:rsidP="006278B2">
      <w:pPr>
        <w:jc w:val="center"/>
        <w:rPr>
          <w:b/>
          <w:bCs/>
          <w:rtl/>
        </w:rPr>
      </w:pPr>
      <w:r w:rsidRPr="006278B2">
        <w:rPr>
          <w:rFonts w:hint="cs"/>
          <w:b/>
          <w:bCs/>
          <w:rtl/>
        </w:rPr>
        <w:t xml:space="preserve">עקרונות עיצוב לפרויקט </w:t>
      </w:r>
      <w:r w:rsidR="00EF3576">
        <w:rPr>
          <w:rFonts w:hint="cs"/>
          <w:b/>
          <w:bCs/>
          <w:rtl/>
        </w:rPr>
        <w:t>משרד התרבות והספורט</w:t>
      </w:r>
    </w:p>
    <w:p w14:paraId="25B2A190" w14:textId="476EBA03" w:rsidR="00EF3576" w:rsidRDefault="00EF3576" w:rsidP="006278B2">
      <w:pPr>
        <w:jc w:val="center"/>
        <w:rPr>
          <w:b/>
          <w:bCs/>
          <w:rtl/>
        </w:rPr>
      </w:pPr>
    </w:p>
    <w:p w14:paraId="12360295" w14:textId="77777777" w:rsidR="00EF3576" w:rsidRPr="00EF3576" w:rsidRDefault="00EF3576" w:rsidP="00EF3576">
      <w:pPr>
        <w:bidi/>
        <w:rPr>
          <w:b/>
          <w:bCs/>
          <w:lang w:val="en-IL"/>
        </w:rPr>
      </w:pPr>
      <w:r w:rsidRPr="00EF3576">
        <w:rPr>
          <w:b/>
          <w:bCs/>
          <w:rtl/>
        </w:rPr>
        <w:t>מבנה הדשבורד</w:t>
      </w:r>
    </w:p>
    <w:p w14:paraId="3D0DCA72" w14:textId="77777777" w:rsidR="00EF3576" w:rsidRPr="00EF3576" w:rsidRDefault="00EF3576" w:rsidP="00EF3576">
      <w:pPr>
        <w:bidi/>
        <w:rPr>
          <w:lang w:val="en-IL"/>
        </w:rPr>
      </w:pPr>
      <w:r w:rsidRPr="00EF3576">
        <w:rPr>
          <w:rtl/>
        </w:rPr>
        <w:t>הדשבורדים ייבנו במבנה אחיד וקבוע</w:t>
      </w:r>
      <w:r w:rsidRPr="00EF3576">
        <w:rPr>
          <w:lang w:val="en-IL"/>
        </w:rPr>
        <w:t>:</w:t>
      </w:r>
    </w:p>
    <w:p w14:paraId="551C59B8" w14:textId="7B919313" w:rsidR="00EF3576" w:rsidRPr="00EF3576" w:rsidRDefault="00EF3576" w:rsidP="00BD3407">
      <w:pPr>
        <w:numPr>
          <w:ilvl w:val="0"/>
          <w:numId w:val="6"/>
        </w:numPr>
        <w:bidi/>
        <w:spacing w:after="0"/>
        <w:rPr>
          <w:lang w:val="en-IL"/>
        </w:rPr>
      </w:pPr>
      <w:r w:rsidRPr="00EF3576">
        <w:rPr>
          <w:rtl/>
        </w:rPr>
        <w:t>לוגו משרד התרבות והספורט יוצג בחלק העליון של כל מס</w:t>
      </w:r>
      <w:r w:rsidRPr="00EF3576">
        <w:rPr>
          <w:rFonts w:hint="cs"/>
          <w:rtl/>
        </w:rPr>
        <w:t>ך.</w:t>
      </w:r>
      <w:r w:rsidRPr="00EF3576">
        <w:rPr>
          <w:lang w:val="en-IL"/>
        </w:rPr>
        <w:t xml:space="preserve"> </w:t>
      </w:r>
    </w:p>
    <w:p w14:paraId="3BAACDAC" w14:textId="3B80A4CD" w:rsidR="00EF3576" w:rsidRPr="00EF3576" w:rsidRDefault="00EF3576" w:rsidP="00BD3407">
      <w:pPr>
        <w:numPr>
          <w:ilvl w:val="0"/>
          <w:numId w:val="6"/>
        </w:numPr>
        <w:bidi/>
        <w:spacing w:after="0"/>
        <w:rPr>
          <w:lang w:val="en-IL"/>
        </w:rPr>
      </w:pPr>
      <w:r w:rsidRPr="00EF3576">
        <w:rPr>
          <w:rtl/>
        </w:rPr>
        <w:t>כותרת הדשבורד</w:t>
      </w:r>
      <w:r w:rsidRPr="00EF3576">
        <w:rPr>
          <w:rFonts w:hint="cs"/>
          <w:rtl/>
        </w:rPr>
        <w:t>.</w:t>
      </w:r>
    </w:p>
    <w:p w14:paraId="22A1138E" w14:textId="00111936" w:rsidR="00EF3576" w:rsidRPr="00EF3576" w:rsidRDefault="00EF3576" w:rsidP="00BD3407">
      <w:pPr>
        <w:numPr>
          <w:ilvl w:val="0"/>
          <w:numId w:val="6"/>
        </w:numPr>
        <w:bidi/>
        <w:spacing w:after="0"/>
        <w:rPr>
          <w:lang w:val="en-IL"/>
        </w:rPr>
      </w:pPr>
      <w:r w:rsidRPr="00EF3576">
        <w:rPr>
          <w:rtl/>
        </w:rPr>
        <w:t>מסננים גלובליים בחלק העליון</w:t>
      </w:r>
      <w:r w:rsidRPr="00EF3576">
        <w:rPr>
          <w:lang w:val="en-IL"/>
        </w:rPr>
        <w:t xml:space="preserve">. </w:t>
      </w:r>
    </w:p>
    <w:p w14:paraId="187800C9" w14:textId="77777777" w:rsidR="00EF3576" w:rsidRPr="00EF3576" w:rsidRDefault="00EF3576" w:rsidP="00BD3407">
      <w:pPr>
        <w:numPr>
          <w:ilvl w:val="0"/>
          <w:numId w:val="6"/>
        </w:numPr>
        <w:bidi/>
        <w:spacing w:after="0"/>
        <w:rPr>
          <w:lang w:val="en-IL"/>
        </w:rPr>
      </w:pPr>
      <w:r w:rsidRPr="00EF3576">
        <w:rPr>
          <w:rtl/>
        </w:rPr>
        <w:t>מדדי</w:t>
      </w:r>
      <w:r w:rsidRPr="00EF3576">
        <w:rPr>
          <w:lang w:val="en-IL"/>
        </w:rPr>
        <w:t xml:space="preserve"> KPI </w:t>
      </w:r>
      <w:r w:rsidRPr="00EF3576">
        <w:rPr>
          <w:rtl/>
        </w:rPr>
        <w:t>מרכזיים</w:t>
      </w:r>
      <w:r w:rsidRPr="00EF3576">
        <w:rPr>
          <w:lang w:val="en-IL"/>
        </w:rPr>
        <w:t xml:space="preserve">. </w:t>
      </w:r>
    </w:p>
    <w:p w14:paraId="4EC2DC76" w14:textId="77777777" w:rsidR="00EF3576" w:rsidRPr="00EF3576" w:rsidRDefault="00EF3576" w:rsidP="00BD3407">
      <w:pPr>
        <w:numPr>
          <w:ilvl w:val="0"/>
          <w:numId w:val="6"/>
        </w:numPr>
        <w:bidi/>
        <w:spacing w:after="0"/>
        <w:rPr>
          <w:lang w:val="en-IL"/>
        </w:rPr>
      </w:pPr>
      <w:r w:rsidRPr="00EF3576">
        <w:rPr>
          <w:rtl/>
        </w:rPr>
        <w:t>גרפים וניתוחים עיקריים</w:t>
      </w:r>
      <w:r w:rsidRPr="00EF3576">
        <w:rPr>
          <w:lang w:val="en-IL"/>
        </w:rPr>
        <w:t xml:space="preserve">. </w:t>
      </w:r>
    </w:p>
    <w:p w14:paraId="2490729C" w14:textId="77777777" w:rsidR="00EF3576" w:rsidRDefault="00EF3576" w:rsidP="00BD3407">
      <w:pPr>
        <w:numPr>
          <w:ilvl w:val="0"/>
          <w:numId w:val="6"/>
        </w:numPr>
        <w:bidi/>
        <w:spacing w:after="0"/>
        <w:rPr>
          <w:lang w:val="en-IL"/>
        </w:rPr>
      </w:pPr>
      <w:r w:rsidRPr="00EF3576">
        <w:rPr>
          <w:rtl/>
        </w:rPr>
        <w:t>טבלאות פירוט במידת הצורך</w:t>
      </w:r>
      <w:r w:rsidRPr="00EF3576">
        <w:rPr>
          <w:lang w:val="en-IL"/>
        </w:rPr>
        <w:t xml:space="preserve">. </w:t>
      </w:r>
    </w:p>
    <w:p w14:paraId="077933B9" w14:textId="52317B82" w:rsidR="00BD3407" w:rsidRDefault="00BD3407" w:rsidP="00BD3407">
      <w:pPr>
        <w:bidi/>
        <w:rPr>
          <w:b/>
          <w:bCs/>
          <w:rtl/>
          <w:lang w:val="en-IL"/>
        </w:rPr>
      </w:pPr>
      <w:r>
        <w:rPr>
          <w:rtl/>
          <w:lang w:val="en-IL"/>
        </w:rPr>
        <w:br/>
      </w:r>
      <w:r w:rsidR="00EF3576" w:rsidRPr="00EF3576">
        <w:rPr>
          <w:b/>
          <w:bCs/>
          <w:rtl/>
        </w:rPr>
        <w:t>העיצוב יתבסס על פשטות, קריאות ועקביות בין כלל הדשבורדים</w:t>
      </w:r>
      <w:r w:rsidR="00EF3576" w:rsidRPr="00EF3576">
        <w:rPr>
          <w:b/>
          <w:bCs/>
          <w:lang w:val="en-IL"/>
        </w:rPr>
        <w:t>.</w:t>
      </w:r>
    </w:p>
    <w:p w14:paraId="6082DD2A" w14:textId="630FA0BF" w:rsidR="00BD3407" w:rsidRDefault="00EF3576" w:rsidP="00AC21FA">
      <w:pPr>
        <w:bidi/>
        <w:rPr>
          <w:b/>
          <w:bCs/>
          <w:rtl/>
          <w:lang w:val="en-IL"/>
        </w:rPr>
      </w:pPr>
      <w:r w:rsidRPr="00EF3576">
        <w:rPr>
          <w:lang w:val="en-IL"/>
        </w:rPr>
        <w:pict w14:anchorId="225C57EE">
          <v:rect id="_x0000_i1089" style="width:0;height:1.5pt" o:hralign="center" o:hrstd="t" o:hr="t" fillcolor="#a0a0a0" stroked="f"/>
        </w:pict>
      </w:r>
    </w:p>
    <w:p w14:paraId="201F8657" w14:textId="4FC1FFE5" w:rsidR="00EF3576" w:rsidRPr="00EF3576" w:rsidRDefault="00EF3576" w:rsidP="00BD3407">
      <w:pPr>
        <w:bidi/>
        <w:rPr>
          <w:b/>
          <w:bCs/>
          <w:lang w:val="en-IL"/>
        </w:rPr>
      </w:pPr>
      <w:r w:rsidRPr="00EF3576">
        <w:rPr>
          <w:b/>
          <w:bCs/>
          <w:rtl/>
          <w:lang w:val="en-IL"/>
        </w:rPr>
        <w:t>מיתוג וזהות חזותית</w:t>
      </w:r>
    </w:p>
    <w:p w14:paraId="747187A0" w14:textId="489842A2" w:rsidR="00EF3576" w:rsidRPr="00EF3576" w:rsidRDefault="00EF3576" w:rsidP="00EF3576">
      <w:pPr>
        <w:numPr>
          <w:ilvl w:val="0"/>
          <w:numId w:val="7"/>
        </w:numPr>
        <w:bidi/>
        <w:rPr>
          <w:lang w:val="en-IL"/>
        </w:rPr>
      </w:pPr>
      <w:r w:rsidRPr="00EF3576">
        <w:rPr>
          <w:rtl/>
          <w:lang w:val="en-IL"/>
        </w:rPr>
        <w:t>לוגו משרד התרבות והספורט יוצג בראש כל דשבורד ובכל מסך במערכת</w:t>
      </w:r>
      <w:r w:rsidRPr="00EF3576">
        <w:rPr>
          <w:lang w:val="en-IL"/>
        </w:rPr>
        <w:t xml:space="preserve">. </w:t>
      </w:r>
    </w:p>
    <w:p w14:paraId="426D0507" w14:textId="4A65E507" w:rsidR="00EF3576" w:rsidRPr="00EF3576" w:rsidRDefault="00EF3576" w:rsidP="00EF3576">
      <w:pPr>
        <w:numPr>
          <w:ilvl w:val="0"/>
          <w:numId w:val="7"/>
        </w:numPr>
        <w:bidi/>
        <w:rPr>
          <w:lang w:val="en-IL"/>
        </w:rPr>
      </w:pPr>
      <w:r w:rsidRPr="00EF3576">
        <w:rPr>
          <w:rtl/>
          <w:lang w:val="en-IL"/>
        </w:rPr>
        <w:t>יש לשמור על שפה עיצובית אחידה בכלל הדשבורדים</w:t>
      </w:r>
      <w:r w:rsidRPr="00EF3576">
        <w:rPr>
          <w:lang w:val="en-IL"/>
        </w:rPr>
        <w:t xml:space="preserve">. </w:t>
      </w:r>
    </w:p>
    <w:p w14:paraId="07ED1D97" w14:textId="1017F3B7" w:rsidR="00EF3576" w:rsidRPr="00EF3576" w:rsidRDefault="00EF3576" w:rsidP="00EF3576">
      <w:pPr>
        <w:numPr>
          <w:ilvl w:val="0"/>
          <w:numId w:val="7"/>
        </w:numPr>
        <w:bidi/>
        <w:rPr>
          <w:lang w:val="en-IL"/>
        </w:rPr>
      </w:pPr>
      <w:r w:rsidRPr="00EF3576">
        <w:rPr>
          <w:rFonts w:hint="cs"/>
          <w:rtl/>
          <w:lang w:val="en-IL"/>
        </w:rPr>
        <w:t xml:space="preserve">הפונט שישמש בכל המסכים הינו </w:t>
      </w:r>
      <w:r w:rsidRPr="00EF3576">
        <w:rPr>
          <w:rtl/>
          <w:lang w:val="en-IL"/>
        </w:rPr>
        <w:t>–</w:t>
      </w:r>
      <w:r w:rsidRPr="00EF3576">
        <w:rPr>
          <w:rFonts w:hint="cs"/>
          <w:rtl/>
          <w:lang w:val="en-IL"/>
        </w:rPr>
        <w:t xml:space="preserve"> "</w:t>
      </w:r>
      <w:r w:rsidRPr="00EF3576">
        <w:rPr>
          <w:lang w:val="en-IL"/>
        </w:rPr>
        <w:t>Amazon Ember</w:t>
      </w:r>
      <w:r w:rsidRPr="00EF3576">
        <w:rPr>
          <w:rFonts w:hint="cs"/>
          <w:rtl/>
          <w:lang w:val="en-IL"/>
        </w:rPr>
        <w:t>".</w:t>
      </w:r>
    </w:p>
    <w:p w14:paraId="122BC712" w14:textId="749F8657" w:rsidR="00BD3407" w:rsidRPr="00AC21FA" w:rsidRDefault="00EF3576" w:rsidP="00AC21FA">
      <w:pPr>
        <w:numPr>
          <w:ilvl w:val="0"/>
          <w:numId w:val="7"/>
        </w:numPr>
        <w:bidi/>
        <w:rPr>
          <w:b/>
          <w:bCs/>
          <w:rtl/>
          <w:lang w:val="en-IL"/>
        </w:rPr>
      </w:pPr>
      <w:r w:rsidRPr="00EF3576">
        <w:rPr>
          <w:rtl/>
          <w:lang w:val="en-IL"/>
        </w:rPr>
        <w:t>כל הדשבורדים יוצגו בתצורת</w:t>
      </w:r>
      <w:r w:rsidRPr="00EF3576">
        <w:rPr>
          <w:lang w:val="en-IL"/>
        </w:rPr>
        <w:t xml:space="preserve"> RTL </w:t>
      </w:r>
      <w:r w:rsidRPr="00EF3576">
        <w:rPr>
          <w:rtl/>
          <w:lang w:val="en-IL"/>
        </w:rPr>
        <w:t>מלאה עבור משתמשים דוברי עברית</w:t>
      </w:r>
      <w:r w:rsidRPr="00EF3576">
        <w:rPr>
          <w:b/>
          <w:bCs/>
          <w:lang w:val="en-IL"/>
        </w:rPr>
        <w:t>.</w:t>
      </w:r>
    </w:p>
    <w:p w14:paraId="7C9CEFDB" w14:textId="26F1C094" w:rsidR="00BD3407" w:rsidRPr="00AC21FA" w:rsidRDefault="00EF3576" w:rsidP="00AC21FA">
      <w:pPr>
        <w:bidi/>
        <w:rPr>
          <w:b/>
          <w:bCs/>
          <w:rtl/>
          <w:lang w:val="en-IL"/>
        </w:rPr>
      </w:pPr>
      <w:r w:rsidRPr="00EF3576">
        <w:rPr>
          <w:lang w:val="en-IL"/>
        </w:rPr>
        <w:pict w14:anchorId="12ECEC92">
          <v:rect id="_x0000_i1090" style="width:0;height:1.5pt" o:hralign="center" o:hrstd="t" o:hr="t" fillcolor="#a0a0a0" stroked="f"/>
        </w:pict>
      </w:r>
    </w:p>
    <w:p w14:paraId="22EAD6E6" w14:textId="2D1F665E" w:rsidR="00EF3576" w:rsidRPr="00EF3576" w:rsidRDefault="00EF3576" w:rsidP="00BD3407">
      <w:pPr>
        <w:bidi/>
        <w:rPr>
          <w:b/>
          <w:bCs/>
          <w:lang w:val="en-IL"/>
        </w:rPr>
      </w:pPr>
      <w:r w:rsidRPr="00EF3576">
        <w:rPr>
          <w:b/>
          <w:bCs/>
          <w:rtl/>
        </w:rPr>
        <w:t>פלטת צבעים</w:t>
      </w:r>
    </w:p>
    <w:p w14:paraId="2642FF36" w14:textId="304E52AD" w:rsidR="00EF3576" w:rsidRPr="00BD3407" w:rsidRDefault="00EF3576" w:rsidP="00EF3576">
      <w:pPr>
        <w:bidi/>
        <w:rPr>
          <w:u w:val="single"/>
          <w:lang w:val="en-IL"/>
        </w:rPr>
      </w:pPr>
      <w:r w:rsidRPr="00BD3407">
        <w:rPr>
          <w:u w:val="single"/>
          <w:rtl/>
        </w:rPr>
        <w:t>צבעים ראשיים</w:t>
      </w:r>
    </w:p>
    <w:tbl>
      <w:tblPr>
        <w:tblStyle w:val="TableGridLight"/>
        <w:tblW w:w="0" w:type="auto"/>
        <w:tblInd w:w="4106" w:type="dxa"/>
        <w:tblLayout w:type="fixed"/>
        <w:tblLook w:val="04A0" w:firstRow="1" w:lastRow="0" w:firstColumn="1" w:lastColumn="0" w:noHBand="0" w:noVBand="1"/>
      </w:tblPr>
      <w:tblGrid>
        <w:gridCol w:w="3827"/>
        <w:gridCol w:w="1569"/>
        <w:gridCol w:w="960"/>
      </w:tblGrid>
      <w:tr w:rsidR="00EF3576" w:rsidRPr="00EF3576" w14:paraId="57B2AB52" w14:textId="77777777" w:rsidTr="00BD3407">
        <w:tc>
          <w:tcPr>
            <w:tcW w:w="3827" w:type="dxa"/>
            <w:hideMark/>
          </w:tcPr>
          <w:p w14:paraId="7345834B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  <w:lang w:val="en-IL"/>
              </w:rPr>
            </w:pPr>
            <w:r w:rsidRPr="00EF3576">
              <w:rPr>
                <w:b/>
                <w:bCs/>
                <w:rtl/>
              </w:rPr>
              <w:t>שימוש</w:t>
            </w:r>
          </w:p>
        </w:tc>
        <w:tc>
          <w:tcPr>
            <w:tcW w:w="1569" w:type="dxa"/>
            <w:hideMark/>
          </w:tcPr>
          <w:p w14:paraId="4CCADBCA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  <w:lang w:val="en-IL"/>
              </w:rPr>
            </w:pPr>
            <w:r w:rsidRPr="00EF3576">
              <w:rPr>
                <w:b/>
                <w:bCs/>
                <w:rtl/>
              </w:rPr>
              <w:t>שם צבע</w:t>
            </w:r>
          </w:p>
        </w:tc>
        <w:tc>
          <w:tcPr>
            <w:tcW w:w="960" w:type="dxa"/>
            <w:hideMark/>
          </w:tcPr>
          <w:p w14:paraId="1D5EC4DA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  <w:lang w:val="en-IL"/>
              </w:rPr>
            </w:pPr>
            <w:r w:rsidRPr="00EF3576">
              <w:rPr>
                <w:b/>
                <w:bCs/>
                <w:rtl/>
              </w:rPr>
              <w:t>קוד צבע</w:t>
            </w:r>
          </w:p>
        </w:tc>
      </w:tr>
      <w:tr w:rsidR="00EF3576" w:rsidRPr="00EF3576" w14:paraId="625BC942" w14:textId="77777777" w:rsidTr="00BD3407">
        <w:trPr>
          <w:trHeight w:val="197"/>
        </w:trPr>
        <w:tc>
          <w:tcPr>
            <w:tcW w:w="3827" w:type="dxa"/>
            <w:hideMark/>
          </w:tcPr>
          <w:p w14:paraId="7C63579B" w14:textId="1AFDF80D" w:rsidR="00EF3576" w:rsidRPr="00BD3407" w:rsidRDefault="00EF3576" w:rsidP="00BD3407">
            <w:pPr>
              <w:bidi/>
              <w:spacing w:line="276" w:lineRule="auto"/>
            </w:pPr>
            <w:r w:rsidRPr="00EF3576">
              <w:rPr>
                <w:rtl/>
              </w:rPr>
              <w:t>צבע מותג ראשי</w:t>
            </w:r>
            <w:r>
              <w:rPr>
                <w:rFonts w:hint="cs"/>
                <w:rtl/>
              </w:rPr>
              <w:t>, משמש לאורך כל הדשבורד</w:t>
            </w:r>
          </w:p>
        </w:tc>
        <w:tc>
          <w:tcPr>
            <w:tcW w:w="1569" w:type="dxa"/>
            <w:shd w:val="clear" w:color="auto" w:fill="1F3F6D"/>
            <w:hideMark/>
          </w:tcPr>
          <w:p w14:paraId="0A24C7F4" w14:textId="77777777" w:rsidR="00EF3576" w:rsidRPr="00BD3407" w:rsidRDefault="00EF3576" w:rsidP="00BD3407">
            <w:pPr>
              <w:bidi/>
              <w:spacing w:line="276" w:lineRule="auto"/>
              <w:jc w:val="center"/>
            </w:pPr>
            <w:r w:rsidRPr="00BD3407">
              <w:t>Navy Blue</w:t>
            </w:r>
          </w:p>
        </w:tc>
        <w:tc>
          <w:tcPr>
            <w:tcW w:w="960" w:type="dxa"/>
            <w:hideMark/>
          </w:tcPr>
          <w:p w14:paraId="40178BD2" w14:textId="77777777" w:rsidR="00EF3576" w:rsidRPr="00BD3407" w:rsidRDefault="00EF3576" w:rsidP="00BD3407">
            <w:pPr>
              <w:bidi/>
              <w:spacing w:line="276" w:lineRule="auto"/>
            </w:pPr>
            <w:r w:rsidRPr="00BD3407">
              <w:t>#1F3F6D</w:t>
            </w:r>
          </w:p>
        </w:tc>
      </w:tr>
      <w:tr w:rsidR="00EF3576" w:rsidRPr="00EF3576" w14:paraId="7315FBE4" w14:textId="77777777" w:rsidTr="00BD3407">
        <w:trPr>
          <w:trHeight w:val="186"/>
        </w:trPr>
        <w:tc>
          <w:tcPr>
            <w:tcW w:w="3827" w:type="dxa"/>
            <w:hideMark/>
          </w:tcPr>
          <w:p w14:paraId="7644DE3D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rtl/>
              </w:rPr>
              <w:t>ערכים חיוביים / עמידה ביעדים</w:t>
            </w:r>
          </w:p>
        </w:tc>
        <w:tc>
          <w:tcPr>
            <w:tcW w:w="1569" w:type="dxa"/>
            <w:shd w:val="clear" w:color="auto" w:fill="248A3D"/>
            <w:hideMark/>
          </w:tcPr>
          <w:p w14:paraId="4B0EAE44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Green</w:t>
            </w:r>
          </w:p>
        </w:tc>
        <w:tc>
          <w:tcPr>
            <w:tcW w:w="960" w:type="dxa"/>
            <w:hideMark/>
          </w:tcPr>
          <w:p w14:paraId="0D4033F5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#248A3D</w:t>
            </w:r>
          </w:p>
        </w:tc>
      </w:tr>
      <w:tr w:rsidR="00EF3576" w:rsidRPr="00EF3576" w14:paraId="65E24B4B" w14:textId="77777777" w:rsidTr="00BD3407">
        <w:trPr>
          <w:trHeight w:val="177"/>
        </w:trPr>
        <w:tc>
          <w:tcPr>
            <w:tcW w:w="3827" w:type="dxa"/>
            <w:hideMark/>
          </w:tcPr>
          <w:p w14:paraId="2D6D5B61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rtl/>
              </w:rPr>
              <w:t>התראות וחריגות</w:t>
            </w:r>
          </w:p>
        </w:tc>
        <w:tc>
          <w:tcPr>
            <w:tcW w:w="1569" w:type="dxa"/>
            <w:shd w:val="clear" w:color="auto" w:fill="DA3439"/>
            <w:hideMark/>
          </w:tcPr>
          <w:p w14:paraId="57577453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Red</w:t>
            </w:r>
          </w:p>
        </w:tc>
        <w:tc>
          <w:tcPr>
            <w:tcW w:w="960" w:type="dxa"/>
            <w:hideMark/>
          </w:tcPr>
          <w:p w14:paraId="5116770F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#DA3439</w:t>
            </w:r>
          </w:p>
        </w:tc>
      </w:tr>
    </w:tbl>
    <w:p w14:paraId="74F951DC" w14:textId="77777777" w:rsidR="00BD3407" w:rsidRDefault="00BD3407" w:rsidP="00EF3576">
      <w:pPr>
        <w:bidi/>
        <w:rPr>
          <w:u w:val="single"/>
          <w:rtl/>
        </w:rPr>
      </w:pPr>
    </w:p>
    <w:p w14:paraId="72F1169B" w14:textId="3123E0F3" w:rsidR="00AC21FA" w:rsidRDefault="00AC21FA" w:rsidP="00AC21FA">
      <w:pPr>
        <w:bidi/>
        <w:rPr>
          <w:u w:val="single"/>
          <w:rtl/>
        </w:rPr>
      </w:pPr>
    </w:p>
    <w:p w14:paraId="799D1E95" w14:textId="77777777" w:rsidR="0004176B" w:rsidRDefault="0004176B" w:rsidP="00BD3407">
      <w:pPr>
        <w:bidi/>
        <w:rPr>
          <w:u w:val="single"/>
          <w:rtl/>
        </w:rPr>
      </w:pPr>
    </w:p>
    <w:p w14:paraId="10D8B86D" w14:textId="77777777" w:rsidR="0004176B" w:rsidRDefault="0004176B" w:rsidP="0004176B">
      <w:pPr>
        <w:bidi/>
        <w:rPr>
          <w:u w:val="single"/>
          <w:rtl/>
        </w:rPr>
      </w:pPr>
    </w:p>
    <w:p w14:paraId="45938BD8" w14:textId="77777777" w:rsidR="0004176B" w:rsidRDefault="0004176B" w:rsidP="0004176B">
      <w:pPr>
        <w:bidi/>
        <w:rPr>
          <w:u w:val="single"/>
          <w:rtl/>
        </w:rPr>
      </w:pPr>
    </w:p>
    <w:p w14:paraId="7AFB05F9" w14:textId="77777777" w:rsidR="0004176B" w:rsidRDefault="0004176B" w:rsidP="0004176B">
      <w:pPr>
        <w:bidi/>
        <w:rPr>
          <w:u w:val="single"/>
          <w:rtl/>
        </w:rPr>
      </w:pPr>
    </w:p>
    <w:p w14:paraId="356F7C13" w14:textId="3BE929F2" w:rsidR="00EF3576" w:rsidRPr="00BD3407" w:rsidRDefault="00EF3576" w:rsidP="0004176B">
      <w:pPr>
        <w:bidi/>
        <w:rPr>
          <w:u w:val="single"/>
          <w:lang w:val="en-IL"/>
        </w:rPr>
      </w:pPr>
      <w:r w:rsidRPr="00BD3407">
        <w:rPr>
          <w:u w:val="single"/>
          <w:rtl/>
        </w:rPr>
        <w:t>צבעי מידע וקטגוריות</w:t>
      </w:r>
    </w:p>
    <w:tbl>
      <w:tblPr>
        <w:tblStyle w:val="TableGridLight"/>
        <w:tblW w:w="4092" w:type="dxa"/>
        <w:tblInd w:w="6374" w:type="dxa"/>
        <w:tblLook w:val="04A0" w:firstRow="1" w:lastRow="0" w:firstColumn="1" w:lastColumn="0" w:noHBand="0" w:noVBand="1"/>
      </w:tblPr>
      <w:tblGrid>
        <w:gridCol w:w="1918"/>
        <w:gridCol w:w="1194"/>
        <w:gridCol w:w="980"/>
      </w:tblGrid>
      <w:tr w:rsidR="00EF3576" w:rsidRPr="00EF3576" w14:paraId="0A26F8BE" w14:textId="77777777" w:rsidTr="00EF3576">
        <w:tc>
          <w:tcPr>
            <w:tcW w:w="1918" w:type="dxa"/>
            <w:hideMark/>
          </w:tcPr>
          <w:p w14:paraId="10F7BA19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  <w:lang w:val="en-IL"/>
              </w:rPr>
            </w:pPr>
            <w:r w:rsidRPr="00EF3576">
              <w:rPr>
                <w:b/>
                <w:bCs/>
                <w:rtl/>
              </w:rPr>
              <w:t>שימוש</w:t>
            </w:r>
          </w:p>
        </w:tc>
        <w:tc>
          <w:tcPr>
            <w:tcW w:w="1194" w:type="dxa"/>
            <w:hideMark/>
          </w:tcPr>
          <w:p w14:paraId="0AAB18B8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  <w:lang w:val="en-IL"/>
              </w:rPr>
            </w:pPr>
            <w:r w:rsidRPr="00EF3576">
              <w:rPr>
                <w:b/>
                <w:bCs/>
                <w:rtl/>
              </w:rPr>
              <w:t>שם צבע</w:t>
            </w:r>
          </w:p>
        </w:tc>
        <w:tc>
          <w:tcPr>
            <w:tcW w:w="0" w:type="auto"/>
            <w:hideMark/>
          </w:tcPr>
          <w:p w14:paraId="60DFF0D5" w14:textId="13F3AEF1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  <w:lang w:val="en-IL"/>
              </w:rPr>
            </w:pPr>
            <w:r w:rsidRPr="00EF3576">
              <w:rPr>
                <w:b/>
                <w:bCs/>
                <w:rtl/>
              </w:rPr>
              <w:t>קוד צבע</w:t>
            </w:r>
          </w:p>
        </w:tc>
      </w:tr>
      <w:tr w:rsidR="00EF3576" w:rsidRPr="00EF3576" w14:paraId="515393C2" w14:textId="77777777" w:rsidTr="00EF3576">
        <w:tc>
          <w:tcPr>
            <w:tcW w:w="1918" w:type="dxa"/>
            <w:hideMark/>
          </w:tcPr>
          <w:p w14:paraId="142150F1" w14:textId="67B211B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rtl/>
              </w:rPr>
              <w:t>גברים</w:t>
            </w:r>
            <w:r>
              <w:rPr>
                <w:rFonts w:hint="cs"/>
                <w:rtl/>
              </w:rPr>
              <w:t xml:space="preserve"> / קטגוריות</w:t>
            </w:r>
          </w:p>
        </w:tc>
        <w:tc>
          <w:tcPr>
            <w:tcW w:w="1194" w:type="dxa"/>
            <w:shd w:val="clear" w:color="auto" w:fill="1F3F6D"/>
            <w:hideMark/>
          </w:tcPr>
          <w:p w14:paraId="5D2ADEB4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Navy Blue</w:t>
            </w:r>
          </w:p>
        </w:tc>
        <w:tc>
          <w:tcPr>
            <w:tcW w:w="0" w:type="auto"/>
            <w:hideMark/>
          </w:tcPr>
          <w:p w14:paraId="50AE7F39" w14:textId="100C50FC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#1F3F6D</w:t>
            </w:r>
          </w:p>
        </w:tc>
      </w:tr>
      <w:tr w:rsidR="00EF3576" w:rsidRPr="00EF3576" w14:paraId="30F86D38" w14:textId="77777777" w:rsidTr="00EF3576">
        <w:tc>
          <w:tcPr>
            <w:tcW w:w="1918" w:type="dxa"/>
            <w:hideMark/>
          </w:tcPr>
          <w:p w14:paraId="0E586274" w14:textId="766BFC4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rtl/>
              </w:rPr>
              <w:t>נשים</w:t>
            </w:r>
            <w:r>
              <w:rPr>
                <w:rFonts w:hint="cs"/>
                <w:rtl/>
              </w:rPr>
              <w:t xml:space="preserve"> / קטגוריות</w:t>
            </w:r>
          </w:p>
        </w:tc>
        <w:tc>
          <w:tcPr>
            <w:tcW w:w="1194" w:type="dxa"/>
            <w:shd w:val="clear" w:color="auto" w:fill="2D9CDB"/>
            <w:hideMark/>
          </w:tcPr>
          <w:p w14:paraId="6FC5C1F9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Sky Blue</w:t>
            </w:r>
          </w:p>
        </w:tc>
        <w:tc>
          <w:tcPr>
            <w:tcW w:w="0" w:type="auto"/>
            <w:hideMark/>
          </w:tcPr>
          <w:p w14:paraId="10AF5263" w14:textId="05E2A3A1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#2D9CDB</w:t>
            </w:r>
          </w:p>
        </w:tc>
      </w:tr>
      <w:tr w:rsidR="00EF3576" w:rsidRPr="00EF3576" w14:paraId="2B644BE3" w14:textId="77777777" w:rsidTr="00EF3576">
        <w:tc>
          <w:tcPr>
            <w:tcW w:w="1918" w:type="dxa"/>
          </w:tcPr>
          <w:p w14:paraId="4582BB3C" w14:textId="7A8A06D5" w:rsidR="00EF3576" w:rsidRPr="00EF3576" w:rsidRDefault="00EF3576" w:rsidP="00BD3407">
            <w:pPr>
              <w:bidi/>
              <w:spacing w:line="276" w:lineRule="auto"/>
              <w:rPr>
                <w:rFonts w:hint="cs"/>
                <w:lang w:val="en-IL"/>
              </w:rPr>
            </w:pPr>
            <w:r>
              <w:rPr>
                <w:rFonts w:hint="cs"/>
                <w:rtl/>
                <w:lang w:val="en-IL"/>
              </w:rPr>
              <w:t>קטגוריות</w:t>
            </w:r>
          </w:p>
        </w:tc>
        <w:tc>
          <w:tcPr>
            <w:tcW w:w="1194" w:type="dxa"/>
            <w:shd w:val="clear" w:color="auto" w:fill="6B4FA0"/>
            <w:hideMark/>
          </w:tcPr>
          <w:p w14:paraId="4355C7FC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Purple</w:t>
            </w:r>
          </w:p>
        </w:tc>
        <w:tc>
          <w:tcPr>
            <w:tcW w:w="0" w:type="auto"/>
            <w:hideMark/>
          </w:tcPr>
          <w:p w14:paraId="4CE5EA8F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#6B4FA0</w:t>
            </w:r>
          </w:p>
        </w:tc>
      </w:tr>
      <w:tr w:rsidR="00EF3576" w:rsidRPr="00EF3576" w14:paraId="2EBC60F2" w14:textId="77777777" w:rsidTr="00EF3576">
        <w:tc>
          <w:tcPr>
            <w:tcW w:w="1918" w:type="dxa"/>
          </w:tcPr>
          <w:p w14:paraId="41C0186F" w14:textId="421E5EE0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קטגוריות</w:t>
            </w:r>
          </w:p>
        </w:tc>
        <w:tc>
          <w:tcPr>
            <w:tcW w:w="1194" w:type="dxa"/>
            <w:shd w:val="clear" w:color="auto" w:fill="E07B39"/>
            <w:hideMark/>
          </w:tcPr>
          <w:p w14:paraId="0176336B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Orange</w:t>
            </w:r>
          </w:p>
        </w:tc>
        <w:tc>
          <w:tcPr>
            <w:tcW w:w="0" w:type="auto"/>
            <w:hideMark/>
          </w:tcPr>
          <w:p w14:paraId="2E9F4239" w14:textId="15526968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#E07B39</w:t>
            </w:r>
          </w:p>
        </w:tc>
      </w:tr>
      <w:tr w:rsidR="00EF3576" w:rsidRPr="00EF3576" w14:paraId="5804D5ED" w14:textId="77777777" w:rsidTr="00EF3576">
        <w:tc>
          <w:tcPr>
            <w:tcW w:w="1918" w:type="dxa"/>
            <w:hideMark/>
          </w:tcPr>
          <w:p w14:paraId="0BDFF9E6" w14:textId="5DF72686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קטגוריות</w:t>
            </w:r>
          </w:p>
        </w:tc>
        <w:tc>
          <w:tcPr>
            <w:tcW w:w="1194" w:type="dxa"/>
            <w:shd w:val="clear" w:color="auto" w:fill="7A8FA6"/>
            <w:hideMark/>
          </w:tcPr>
          <w:p w14:paraId="2A829D72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Slate Blue</w:t>
            </w:r>
          </w:p>
        </w:tc>
        <w:tc>
          <w:tcPr>
            <w:tcW w:w="0" w:type="auto"/>
            <w:hideMark/>
          </w:tcPr>
          <w:p w14:paraId="6FDEF90A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#7A8FA6</w:t>
            </w:r>
          </w:p>
        </w:tc>
      </w:tr>
      <w:tr w:rsidR="00EF3576" w:rsidRPr="00EF3576" w14:paraId="50940CBD" w14:textId="77777777" w:rsidTr="00EF3576">
        <w:tc>
          <w:tcPr>
            <w:tcW w:w="1918" w:type="dxa"/>
          </w:tcPr>
          <w:p w14:paraId="6C3A8324" w14:textId="57BCF24D" w:rsidR="00EF3576" w:rsidRPr="00EF3576" w:rsidRDefault="00EF3576" w:rsidP="00BD3407">
            <w:pPr>
              <w:bidi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קטגוריות</w:t>
            </w:r>
          </w:p>
        </w:tc>
        <w:tc>
          <w:tcPr>
            <w:tcW w:w="1194" w:type="dxa"/>
            <w:shd w:val="clear" w:color="auto" w:fill="F8C33E"/>
          </w:tcPr>
          <w:p w14:paraId="1BC5DD0A" w14:textId="42202F9D" w:rsidR="00EF3576" w:rsidRPr="00EF3576" w:rsidRDefault="00EF3576" w:rsidP="00BD3407">
            <w:pPr>
              <w:bidi/>
              <w:jc w:val="center"/>
            </w:pPr>
            <w:r>
              <w:t>Gold</w:t>
            </w:r>
          </w:p>
        </w:tc>
        <w:tc>
          <w:tcPr>
            <w:tcW w:w="0" w:type="auto"/>
          </w:tcPr>
          <w:p w14:paraId="10BD7DE9" w14:textId="5576BC9D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#F8C33E</w:t>
            </w:r>
          </w:p>
        </w:tc>
      </w:tr>
    </w:tbl>
    <w:p w14:paraId="717A2AEB" w14:textId="03958231" w:rsidR="00BD3407" w:rsidRDefault="00BD3407" w:rsidP="00EF3576">
      <w:pPr>
        <w:bidi/>
        <w:rPr>
          <w:u w:val="single"/>
          <w:rtl/>
        </w:rPr>
      </w:pPr>
    </w:p>
    <w:p w14:paraId="4C8FCCDF" w14:textId="1C98C15B" w:rsidR="00EF3576" w:rsidRPr="00BD3407" w:rsidRDefault="00EF3576" w:rsidP="00BD3407">
      <w:pPr>
        <w:bidi/>
        <w:rPr>
          <w:u w:val="single"/>
          <w:lang w:val="en-IL"/>
        </w:rPr>
      </w:pPr>
      <w:r w:rsidRPr="00BD3407">
        <w:rPr>
          <w:u w:val="single"/>
          <w:rtl/>
        </w:rPr>
        <w:t>צבעי ממשק</w:t>
      </w:r>
    </w:p>
    <w:tbl>
      <w:tblPr>
        <w:tblStyle w:val="TableGridLight"/>
        <w:tblW w:w="7488" w:type="dxa"/>
        <w:tblInd w:w="2972" w:type="dxa"/>
        <w:tblLook w:val="04A0" w:firstRow="1" w:lastRow="0" w:firstColumn="1" w:lastColumn="0" w:noHBand="0" w:noVBand="1"/>
      </w:tblPr>
      <w:tblGrid>
        <w:gridCol w:w="4394"/>
        <w:gridCol w:w="2145"/>
        <w:gridCol w:w="949"/>
      </w:tblGrid>
      <w:tr w:rsidR="00EF3576" w:rsidRPr="00EF3576" w14:paraId="1E5E3B45" w14:textId="77777777" w:rsidTr="00BD3407">
        <w:tc>
          <w:tcPr>
            <w:tcW w:w="4394" w:type="dxa"/>
            <w:hideMark/>
          </w:tcPr>
          <w:p w14:paraId="43B376CE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  <w:lang w:val="en-IL"/>
              </w:rPr>
            </w:pPr>
            <w:r w:rsidRPr="00EF3576">
              <w:rPr>
                <w:b/>
                <w:bCs/>
                <w:rtl/>
              </w:rPr>
              <w:t>שימוש</w:t>
            </w:r>
          </w:p>
        </w:tc>
        <w:tc>
          <w:tcPr>
            <w:tcW w:w="2145" w:type="dxa"/>
            <w:hideMark/>
          </w:tcPr>
          <w:p w14:paraId="56E196F9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  <w:lang w:val="en-IL"/>
              </w:rPr>
            </w:pPr>
            <w:r w:rsidRPr="00EF3576">
              <w:rPr>
                <w:b/>
                <w:bCs/>
                <w:rtl/>
              </w:rPr>
              <w:t>שם צבע</w:t>
            </w:r>
          </w:p>
        </w:tc>
        <w:tc>
          <w:tcPr>
            <w:tcW w:w="0" w:type="auto"/>
            <w:hideMark/>
          </w:tcPr>
          <w:p w14:paraId="2769BC01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  <w:lang w:val="en-IL"/>
              </w:rPr>
            </w:pPr>
            <w:r w:rsidRPr="00EF3576">
              <w:rPr>
                <w:b/>
                <w:bCs/>
                <w:rtl/>
              </w:rPr>
              <w:t>קוד צבע</w:t>
            </w:r>
          </w:p>
        </w:tc>
      </w:tr>
      <w:tr w:rsidR="00EF3576" w:rsidRPr="00EF3576" w14:paraId="027B4FC3" w14:textId="77777777" w:rsidTr="00BD3407">
        <w:trPr>
          <w:trHeight w:val="446"/>
        </w:trPr>
        <w:tc>
          <w:tcPr>
            <w:tcW w:w="4394" w:type="dxa"/>
            <w:hideMark/>
          </w:tcPr>
          <w:p w14:paraId="201495CB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rtl/>
              </w:rPr>
              <w:t>רקע הדשבורד</w:t>
            </w:r>
          </w:p>
        </w:tc>
        <w:tc>
          <w:tcPr>
            <w:tcW w:w="2145" w:type="dxa"/>
            <w:shd w:val="clear" w:color="auto" w:fill="F2F4F7"/>
            <w:hideMark/>
          </w:tcPr>
          <w:p w14:paraId="50C34A69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Light Gray</w:t>
            </w:r>
          </w:p>
        </w:tc>
        <w:tc>
          <w:tcPr>
            <w:tcW w:w="0" w:type="auto"/>
            <w:hideMark/>
          </w:tcPr>
          <w:p w14:paraId="6F0A8ACA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#F2F4F7</w:t>
            </w:r>
          </w:p>
        </w:tc>
      </w:tr>
      <w:tr w:rsidR="00EF3576" w:rsidRPr="00EF3576" w14:paraId="66747B51" w14:textId="77777777" w:rsidTr="00BD3407">
        <w:tc>
          <w:tcPr>
            <w:tcW w:w="4394" w:type="dxa"/>
            <w:hideMark/>
          </w:tcPr>
          <w:p w14:paraId="4FAFA05D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rtl/>
              </w:rPr>
              <w:t>רקע ויזואליזציות וכרטיסי</w:t>
            </w:r>
            <w:r w:rsidRPr="00EF3576">
              <w:rPr>
                <w:lang w:val="en-IL"/>
              </w:rPr>
              <w:t xml:space="preserve"> KPI</w:t>
            </w:r>
          </w:p>
        </w:tc>
        <w:tc>
          <w:tcPr>
            <w:tcW w:w="2145" w:type="dxa"/>
            <w:hideMark/>
          </w:tcPr>
          <w:p w14:paraId="1FA7F64B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White</w:t>
            </w:r>
          </w:p>
        </w:tc>
        <w:tc>
          <w:tcPr>
            <w:tcW w:w="0" w:type="auto"/>
            <w:hideMark/>
          </w:tcPr>
          <w:p w14:paraId="09A051F3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#FFFFFF</w:t>
            </w:r>
          </w:p>
        </w:tc>
      </w:tr>
      <w:tr w:rsidR="00EF3576" w:rsidRPr="00EF3576" w14:paraId="247FEF41" w14:textId="77777777" w:rsidTr="00BD3407">
        <w:tc>
          <w:tcPr>
            <w:tcW w:w="4394" w:type="dxa"/>
            <w:hideMark/>
          </w:tcPr>
          <w:p w14:paraId="1DABBA6E" w14:textId="4E412495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rtl/>
              </w:rPr>
              <w:t>גבולות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145" w:type="dxa"/>
            <w:shd w:val="clear" w:color="auto" w:fill="E5E9F0"/>
            <w:hideMark/>
          </w:tcPr>
          <w:p w14:paraId="601BC5EE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Light Border Gray</w:t>
            </w:r>
          </w:p>
        </w:tc>
        <w:tc>
          <w:tcPr>
            <w:tcW w:w="0" w:type="auto"/>
            <w:hideMark/>
          </w:tcPr>
          <w:p w14:paraId="24852F9A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#E5E9F0</w:t>
            </w:r>
          </w:p>
        </w:tc>
      </w:tr>
      <w:tr w:rsidR="00EF3576" w:rsidRPr="00EF3576" w14:paraId="33C0F574" w14:textId="77777777" w:rsidTr="00BD3407">
        <w:tc>
          <w:tcPr>
            <w:tcW w:w="4394" w:type="dxa"/>
            <w:hideMark/>
          </w:tcPr>
          <w:p w14:paraId="5B0A4EF4" w14:textId="62BFDBC0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rtl/>
              </w:rPr>
              <w:t>טקסט ראשי</w:t>
            </w:r>
            <w:r>
              <w:rPr>
                <w:rFonts w:hint="cs"/>
                <w:rtl/>
              </w:rPr>
              <w:t xml:space="preserve"> ו </w:t>
            </w:r>
            <w:r>
              <w:t>KPI</w:t>
            </w:r>
          </w:p>
        </w:tc>
        <w:tc>
          <w:tcPr>
            <w:tcW w:w="2145" w:type="dxa"/>
            <w:shd w:val="clear" w:color="auto" w:fill="1F3F6D"/>
            <w:hideMark/>
          </w:tcPr>
          <w:p w14:paraId="3583C547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Dark Navy</w:t>
            </w:r>
          </w:p>
        </w:tc>
        <w:tc>
          <w:tcPr>
            <w:tcW w:w="0" w:type="auto"/>
            <w:hideMark/>
          </w:tcPr>
          <w:p w14:paraId="1B33F815" w14:textId="77777777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#1A1A2E</w:t>
            </w:r>
          </w:p>
        </w:tc>
      </w:tr>
      <w:tr w:rsidR="00EF3576" w:rsidRPr="00EF3576" w14:paraId="3B2BCE25" w14:textId="77777777" w:rsidTr="00BD3407">
        <w:tc>
          <w:tcPr>
            <w:tcW w:w="4394" w:type="dxa"/>
            <w:hideMark/>
          </w:tcPr>
          <w:p w14:paraId="0C9522FC" w14:textId="10EB3C3B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rtl/>
              </w:rPr>
              <w:t>טקסט משני</w:t>
            </w:r>
            <w:r>
              <w:rPr>
                <w:rFonts w:hint="cs"/>
                <w:rtl/>
              </w:rPr>
              <w:t>, כותרות משניות, הסברים</w:t>
            </w:r>
          </w:p>
        </w:tc>
        <w:tc>
          <w:tcPr>
            <w:tcW w:w="2145" w:type="dxa"/>
            <w:shd w:val="clear" w:color="auto" w:fill="6B7280"/>
            <w:hideMark/>
          </w:tcPr>
          <w:p w14:paraId="506BC7BB" w14:textId="77777777" w:rsidR="00EF3576" w:rsidRPr="00EF3576" w:rsidRDefault="00EF3576" w:rsidP="00BD3407">
            <w:pPr>
              <w:bidi/>
              <w:spacing w:line="276" w:lineRule="auto"/>
              <w:jc w:val="center"/>
              <w:rPr>
                <w:lang w:val="en-IL"/>
              </w:rPr>
            </w:pPr>
            <w:r w:rsidRPr="00EF3576">
              <w:rPr>
                <w:lang w:val="en-IL"/>
              </w:rPr>
              <w:t>Medium Gray</w:t>
            </w:r>
          </w:p>
        </w:tc>
        <w:tc>
          <w:tcPr>
            <w:tcW w:w="0" w:type="auto"/>
            <w:hideMark/>
          </w:tcPr>
          <w:p w14:paraId="51DA34E3" w14:textId="5CF4F5C0" w:rsidR="00EF3576" w:rsidRPr="00EF3576" w:rsidRDefault="00EF3576" w:rsidP="00BD3407">
            <w:pPr>
              <w:bidi/>
              <w:spacing w:line="276" w:lineRule="auto"/>
              <w:rPr>
                <w:lang w:val="en-IL"/>
              </w:rPr>
            </w:pPr>
            <w:r w:rsidRPr="00EF3576">
              <w:rPr>
                <w:lang w:val="en-IL"/>
              </w:rPr>
              <w:t>#6B7280</w:t>
            </w:r>
          </w:p>
        </w:tc>
      </w:tr>
    </w:tbl>
    <w:p w14:paraId="289DFE9B" w14:textId="098F0DAF" w:rsidR="00BD3407" w:rsidRPr="00AC21FA" w:rsidRDefault="00EF3576" w:rsidP="00AC21FA">
      <w:pPr>
        <w:bidi/>
        <w:rPr>
          <w:rtl/>
          <w:lang w:val="en-IL"/>
        </w:rPr>
      </w:pPr>
      <w:r w:rsidRPr="00EF3576">
        <w:rPr>
          <w:lang w:val="en-IL"/>
        </w:rPr>
        <w:pict w14:anchorId="568CF091">
          <v:rect id="_x0000_i1095" style="width:0;height:1.5pt" o:hralign="center" o:hrstd="t" o:hr="t" fillcolor="#a0a0a0" stroked="f"/>
        </w:pict>
      </w:r>
    </w:p>
    <w:p w14:paraId="274B0CD8" w14:textId="04453001" w:rsidR="00EF3576" w:rsidRPr="00EF3576" w:rsidRDefault="00EF3576" w:rsidP="00BD3407">
      <w:pPr>
        <w:bidi/>
        <w:rPr>
          <w:b/>
          <w:bCs/>
          <w:lang w:val="en-IL"/>
        </w:rPr>
      </w:pPr>
      <w:r w:rsidRPr="00EF3576">
        <w:rPr>
          <w:b/>
          <w:bCs/>
          <w:rtl/>
        </w:rPr>
        <w:t>הנחיות שימוש בצבעים</w:t>
      </w:r>
    </w:p>
    <w:p w14:paraId="0538772A" w14:textId="64B6D065" w:rsidR="00EF3576" w:rsidRPr="00EF3576" w:rsidRDefault="00EF3576" w:rsidP="00EF3576">
      <w:pPr>
        <w:numPr>
          <w:ilvl w:val="0"/>
          <w:numId w:val="8"/>
        </w:numPr>
        <w:bidi/>
        <w:rPr>
          <w:lang w:val="en-IL"/>
        </w:rPr>
      </w:pPr>
      <w:r w:rsidRPr="00EF3576">
        <w:rPr>
          <w:rtl/>
        </w:rPr>
        <w:t xml:space="preserve">רקע כלל הדשבורדים יהיה בצבע </w:t>
      </w:r>
      <w:r w:rsidRPr="00EF3576">
        <w:rPr>
          <w:b/>
          <w:bCs/>
          <w:lang w:val="en-IL"/>
        </w:rPr>
        <w:t>Light Gray (#F2F4F7)</w:t>
      </w:r>
      <w:r w:rsidRPr="00EF3576">
        <w:rPr>
          <w:lang w:val="en-IL"/>
        </w:rPr>
        <w:t xml:space="preserve"> </w:t>
      </w:r>
    </w:p>
    <w:p w14:paraId="62403EAD" w14:textId="7F881B58" w:rsidR="00EF3576" w:rsidRPr="00EF3576" w:rsidRDefault="00EF3576" w:rsidP="00EF3576">
      <w:pPr>
        <w:numPr>
          <w:ilvl w:val="0"/>
          <w:numId w:val="8"/>
        </w:numPr>
        <w:bidi/>
        <w:rPr>
          <w:lang w:val="en-IL"/>
        </w:rPr>
      </w:pPr>
      <w:r w:rsidRPr="00EF3576">
        <w:rPr>
          <w:rtl/>
        </w:rPr>
        <w:t>כל הוויזואליזציות, הטבלאות וכרטיסי ה</w:t>
      </w:r>
      <w:r w:rsidRPr="00EF3576">
        <w:rPr>
          <w:lang w:val="en-IL"/>
        </w:rPr>
        <w:t xml:space="preserve">-KPI </w:t>
      </w:r>
      <w:r w:rsidRPr="00EF3576">
        <w:rPr>
          <w:rtl/>
        </w:rPr>
        <w:t xml:space="preserve">יוצגו על רקע </w:t>
      </w:r>
      <w:r w:rsidRPr="00EF3576">
        <w:rPr>
          <w:b/>
          <w:bCs/>
          <w:lang w:val="en-IL"/>
        </w:rPr>
        <w:t>White (#FFFFFF)</w:t>
      </w:r>
      <w:r w:rsidRPr="00EF3576">
        <w:rPr>
          <w:lang w:val="en-IL"/>
        </w:rPr>
        <w:t xml:space="preserve"> </w:t>
      </w:r>
    </w:p>
    <w:p w14:paraId="55B16A6F" w14:textId="0D0C1246" w:rsidR="00EF3576" w:rsidRPr="00EF3576" w:rsidRDefault="00EF3576" w:rsidP="00EF3576">
      <w:pPr>
        <w:numPr>
          <w:ilvl w:val="0"/>
          <w:numId w:val="8"/>
        </w:numPr>
        <w:bidi/>
        <w:rPr>
          <w:lang w:val="en-IL"/>
        </w:rPr>
      </w:pPr>
      <w:r w:rsidRPr="00EF3576">
        <w:rPr>
          <w:rtl/>
        </w:rPr>
        <w:t xml:space="preserve">צבע </w:t>
      </w:r>
      <w:r>
        <w:t xml:space="preserve"> </w:t>
      </w:r>
      <w:r w:rsidRPr="00EF3576">
        <w:rPr>
          <w:b/>
          <w:bCs/>
          <w:lang w:val="en-IL"/>
        </w:rPr>
        <w:t>Navy Blue (#1F3F6D)</w:t>
      </w:r>
      <w:r w:rsidRPr="00EF3576">
        <w:rPr>
          <w:lang w:val="en-IL"/>
        </w:rPr>
        <w:t xml:space="preserve"> </w:t>
      </w:r>
      <w:r w:rsidRPr="00EF3576">
        <w:rPr>
          <w:rtl/>
        </w:rPr>
        <w:t>ישמש לכותרות</w:t>
      </w:r>
      <w:r w:rsidRPr="00EF3576">
        <w:rPr>
          <w:lang w:val="en-IL"/>
        </w:rPr>
        <w:t xml:space="preserve">, KPI </w:t>
      </w:r>
      <w:r w:rsidRPr="00EF3576">
        <w:rPr>
          <w:rtl/>
        </w:rPr>
        <w:t>וגרפים מרכזיים</w:t>
      </w:r>
      <w:r w:rsidRPr="00EF3576">
        <w:rPr>
          <w:lang w:val="en-IL"/>
        </w:rPr>
        <w:t xml:space="preserve"> </w:t>
      </w:r>
    </w:p>
    <w:p w14:paraId="124CFA45" w14:textId="591FFD80" w:rsidR="00EF3576" w:rsidRPr="00EF3576" w:rsidRDefault="00EF3576" w:rsidP="00EF3576">
      <w:pPr>
        <w:numPr>
          <w:ilvl w:val="0"/>
          <w:numId w:val="8"/>
        </w:numPr>
        <w:bidi/>
        <w:rPr>
          <w:lang w:val="en-IL"/>
        </w:rPr>
      </w:pPr>
      <w:r w:rsidRPr="00EF3576">
        <w:rPr>
          <w:rtl/>
        </w:rPr>
        <w:t xml:space="preserve">צבע </w:t>
      </w:r>
      <w:r>
        <w:t xml:space="preserve"> </w:t>
      </w:r>
      <w:r w:rsidRPr="00EF3576">
        <w:rPr>
          <w:b/>
          <w:bCs/>
          <w:lang w:val="en-IL"/>
        </w:rPr>
        <w:t>Sky Blue (#2D9CDB)</w:t>
      </w:r>
      <w:r w:rsidRPr="00EF3576">
        <w:rPr>
          <w:lang w:val="en-IL"/>
        </w:rPr>
        <w:t xml:space="preserve"> </w:t>
      </w:r>
      <w:r w:rsidRPr="00EF3576">
        <w:rPr>
          <w:rtl/>
        </w:rPr>
        <w:t>ישמש באופן עקבי להצגת נתוני נשים</w:t>
      </w:r>
      <w:r w:rsidRPr="00EF3576">
        <w:rPr>
          <w:lang w:val="en-IL"/>
        </w:rPr>
        <w:t xml:space="preserve"> </w:t>
      </w:r>
    </w:p>
    <w:p w14:paraId="2E29E9A8" w14:textId="5DF910AF" w:rsidR="00EF3576" w:rsidRPr="00EF3576" w:rsidRDefault="00EF3576" w:rsidP="00EF3576">
      <w:pPr>
        <w:numPr>
          <w:ilvl w:val="0"/>
          <w:numId w:val="8"/>
        </w:numPr>
        <w:bidi/>
        <w:rPr>
          <w:lang w:val="en-IL"/>
        </w:rPr>
      </w:pPr>
      <w:r w:rsidRPr="00EF3576">
        <w:rPr>
          <w:rtl/>
        </w:rPr>
        <w:t xml:space="preserve">צבע </w:t>
      </w:r>
      <w:r>
        <w:t xml:space="preserve"> </w:t>
      </w:r>
      <w:r w:rsidRPr="00EF3576">
        <w:rPr>
          <w:b/>
          <w:bCs/>
          <w:lang w:val="en-IL"/>
        </w:rPr>
        <w:t>Navy Blue (#1F3F6D)</w:t>
      </w:r>
      <w:r w:rsidRPr="00EF3576">
        <w:rPr>
          <w:lang w:val="en-IL"/>
        </w:rPr>
        <w:t xml:space="preserve"> </w:t>
      </w:r>
      <w:r w:rsidRPr="00EF3576">
        <w:rPr>
          <w:rtl/>
        </w:rPr>
        <w:t>ישמש באופן עקבי להצגת נתוני גברים</w:t>
      </w:r>
      <w:r w:rsidRPr="00EF3576">
        <w:rPr>
          <w:lang w:val="en-IL"/>
        </w:rPr>
        <w:t xml:space="preserve"> </w:t>
      </w:r>
    </w:p>
    <w:p w14:paraId="18F59B8A" w14:textId="4A1E5AC1" w:rsidR="00EF3576" w:rsidRPr="00EF3576" w:rsidRDefault="00EF3576" w:rsidP="00EF3576">
      <w:pPr>
        <w:numPr>
          <w:ilvl w:val="0"/>
          <w:numId w:val="8"/>
        </w:numPr>
        <w:bidi/>
        <w:rPr>
          <w:lang w:val="en-IL"/>
        </w:rPr>
      </w:pPr>
      <w:r w:rsidRPr="00EF3576">
        <w:rPr>
          <w:rtl/>
        </w:rPr>
        <w:t xml:space="preserve">צבע </w:t>
      </w:r>
      <w:r>
        <w:t xml:space="preserve"> </w:t>
      </w:r>
      <w:r w:rsidRPr="00EF3576">
        <w:rPr>
          <w:b/>
          <w:bCs/>
          <w:lang w:val="en-IL"/>
        </w:rPr>
        <w:t>Green (#248A3D)</w:t>
      </w:r>
      <w:r w:rsidRPr="00EF3576">
        <w:rPr>
          <w:lang w:val="en-IL"/>
        </w:rPr>
        <w:t xml:space="preserve"> </w:t>
      </w:r>
      <w:r w:rsidRPr="00EF3576">
        <w:rPr>
          <w:rtl/>
        </w:rPr>
        <w:t>ישמש להצגת מגמות חיוביות, עמידה ביעדים והצלחות</w:t>
      </w:r>
      <w:r w:rsidRPr="00EF3576">
        <w:rPr>
          <w:lang w:val="en-IL"/>
        </w:rPr>
        <w:t xml:space="preserve">. </w:t>
      </w:r>
    </w:p>
    <w:p w14:paraId="04B3B2BE" w14:textId="073FDBA6" w:rsidR="00BD3407" w:rsidRPr="00AC21FA" w:rsidRDefault="00EF3576" w:rsidP="00AC21FA">
      <w:pPr>
        <w:numPr>
          <w:ilvl w:val="0"/>
          <w:numId w:val="8"/>
        </w:numPr>
        <w:bidi/>
        <w:rPr>
          <w:rtl/>
          <w:lang w:val="en-IL"/>
        </w:rPr>
      </w:pPr>
      <w:r w:rsidRPr="00EF3576">
        <w:rPr>
          <w:rtl/>
        </w:rPr>
        <w:t xml:space="preserve">צבע </w:t>
      </w:r>
      <w:r>
        <w:t xml:space="preserve"> </w:t>
      </w:r>
      <w:r w:rsidRPr="00EF3576">
        <w:rPr>
          <w:b/>
          <w:bCs/>
          <w:lang w:val="en-IL"/>
        </w:rPr>
        <w:t>Red (#DA3439)</w:t>
      </w:r>
      <w:r w:rsidRPr="00EF3576">
        <w:rPr>
          <w:lang w:val="en-IL"/>
        </w:rPr>
        <w:t xml:space="preserve"> </w:t>
      </w:r>
      <w:r w:rsidRPr="00EF3576">
        <w:rPr>
          <w:rtl/>
        </w:rPr>
        <w:t>ישמש להצגת חריגות, התראות או ירידה בביצועים</w:t>
      </w:r>
      <w:r w:rsidRPr="00EF3576">
        <w:rPr>
          <w:lang w:val="en-IL"/>
        </w:rPr>
        <w:t xml:space="preserve">. </w:t>
      </w:r>
    </w:p>
    <w:p w14:paraId="0F1082C1" w14:textId="132E4DF9" w:rsidR="00EF3576" w:rsidRPr="00EF3576" w:rsidRDefault="00EF3576" w:rsidP="00BD3407">
      <w:pPr>
        <w:bidi/>
        <w:rPr>
          <w:lang w:val="en-IL"/>
        </w:rPr>
      </w:pPr>
      <w:r w:rsidRPr="00EF3576">
        <w:rPr>
          <w:lang w:val="en-IL"/>
        </w:rPr>
        <w:pict w14:anchorId="77F5C064">
          <v:rect id="_x0000_i1099" style="width:0;height:1.5pt" o:hralign="center" o:hrstd="t" o:hr="t" fillcolor="#a0a0a0" stroked="f"/>
        </w:pict>
      </w:r>
    </w:p>
    <w:p w14:paraId="0C52BED0" w14:textId="6790BD54" w:rsidR="00AC21FA" w:rsidRDefault="00AC21FA" w:rsidP="00BD3407">
      <w:pPr>
        <w:bidi/>
        <w:rPr>
          <w:b/>
          <w:bCs/>
          <w:rtl/>
        </w:rPr>
      </w:pPr>
    </w:p>
    <w:p w14:paraId="0EC4FCC9" w14:textId="77777777" w:rsidR="0004176B" w:rsidRDefault="0004176B" w:rsidP="00AC21FA">
      <w:pPr>
        <w:bidi/>
        <w:rPr>
          <w:b/>
          <w:bCs/>
          <w:rtl/>
        </w:rPr>
      </w:pPr>
    </w:p>
    <w:p w14:paraId="6147CC05" w14:textId="77777777" w:rsidR="0004176B" w:rsidRDefault="0004176B" w:rsidP="0004176B">
      <w:pPr>
        <w:bidi/>
        <w:rPr>
          <w:b/>
          <w:bCs/>
          <w:rtl/>
        </w:rPr>
      </w:pPr>
    </w:p>
    <w:p w14:paraId="0774F278" w14:textId="362269F6" w:rsidR="00EF3576" w:rsidRPr="00EF3576" w:rsidRDefault="00EF3576" w:rsidP="0004176B">
      <w:pPr>
        <w:bidi/>
        <w:rPr>
          <w:b/>
          <w:bCs/>
          <w:lang w:val="en-IL"/>
        </w:rPr>
      </w:pPr>
      <w:r w:rsidRPr="00EF3576">
        <w:rPr>
          <w:b/>
          <w:bCs/>
          <w:rtl/>
        </w:rPr>
        <w:t>טיפוגרפיה</w:t>
      </w:r>
    </w:p>
    <w:p w14:paraId="2C869C98" w14:textId="465EBE54" w:rsidR="00EF3576" w:rsidRPr="00EF3576" w:rsidRDefault="00EF3576" w:rsidP="00EF3576">
      <w:pPr>
        <w:numPr>
          <w:ilvl w:val="0"/>
          <w:numId w:val="9"/>
        </w:numPr>
        <w:bidi/>
        <w:rPr>
          <w:lang w:val="en-IL"/>
        </w:rPr>
      </w:pPr>
      <w:r w:rsidRPr="00EF3576">
        <w:rPr>
          <w:rtl/>
        </w:rPr>
        <w:t>שימוש בפונטים המובנים של</w:t>
      </w:r>
      <w:r w:rsidRPr="00EF3576">
        <w:rPr>
          <w:lang w:val="en-IL"/>
        </w:rPr>
        <w:t xml:space="preserve"> AWS </w:t>
      </w:r>
      <w:proofErr w:type="spellStart"/>
      <w:r w:rsidRPr="00EF3576">
        <w:rPr>
          <w:lang w:val="en-IL"/>
        </w:rPr>
        <w:t>QuickSight</w:t>
      </w:r>
      <w:proofErr w:type="spellEnd"/>
      <w:r w:rsidRPr="00EF3576">
        <w:rPr>
          <w:lang w:val="en-IL"/>
        </w:rPr>
        <w:t xml:space="preserve"> </w:t>
      </w:r>
      <w:r>
        <w:rPr>
          <w:rFonts w:hint="cs"/>
          <w:rtl/>
          <w:lang w:val="en-IL"/>
        </w:rPr>
        <w:t>-</w:t>
      </w:r>
      <w:r>
        <w:rPr>
          <w:lang w:val="en-IL"/>
        </w:rPr>
        <w:t xml:space="preserve">  </w:t>
      </w:r>
      <w:r>
        <w:rPr>
          <w:rFonts w:hint="cs"/>
          <w:rtl/>
          <w:lang w:val="en-IL"/>
        </w:rPr>
        <w:t xml:space="preserve"> </w:t>
      </w:r>
      <w:r w:rsidRPr="00EF3576">
        <w:rPr>
          <w:rFonts w:hint="cs"/>
          <w:b/>
          <w:bCs/>
          <w:rtl/>
          <w:lang w:val="en-IL"/>
        </w:rPr>
        <w:t>"</w:t>
      </w:r>
      <w:r w:rsidRPr="00EF3576">
        <w:rPr>
          <w:b/>
          <w:bCs/>
          <w:lang w:val="en-IL"/>
        </w:rPr>
        <w:t>Amazon Ember</w:t>
      </w:r>
      <w:r w:rsidRPr="00EF3576">
        <w:rPr>
          <w:rFonts w:hint="cs"/>
          <w:b/>
          <w:bCs/>
          <w:rtl/>
          <w:lang w:val="en-IL"/>
        </w:rPr>
        <w:t>"</w:t>
      </w:r>
    </w:p>
    <w:p w14:paraId="43323322" w14:textId="7FCE3E8A" w:rsidR="00EF3576" w:rsidRPr="00EF3576" w:rsidRDefault="00EF3576" w:rsidP="00EF3576">
      <w:pPr>
        <w:numPr>
          <w:ilvl w:val="0"/>
          <w:numId w:val="9"/>
        </w:numPr>
        <w:bidi/>
        <w:rPr>
          <w:lang w:val="en-IL"/>
        </w:rPr>
      </w:pPr>
      <w:r w:rsidRPr="00EF3576">
        <w:rPr>
          <w:rtl/>
        </w:rPr>
        <w:t>כותרות קצרות וברורות</w:t>
      </w:r>
    </w:p>
    <w:p w14:paraId="77E076DD" w14:textId="14747CEF" w:rsidR="00EF3576" w:rsidRPr="00EF3576" w:rsidRDefault="00EF3576" w:rsidP="00EF3576">
      <w:pPr>
        <w:numPr>
          <w:ilvl w:val="0"/>
          <w:numId w:val="9"/>
        </w:numPr>
        <w:bidi/>
        <w:rPr>
          <w:lang w:val="en-IL"/>
        </w:rPr>
      </w:pPr>
      <w:r w:rsidRPr="00EF3576">
        <w:rPr>
          <w:rtl/>
        </w:rPr>
        <w:t>תמיכה מלאה בעברית ובתצוגת</w:t>
      </w:r>
      <w:r>
        <w:rPr>
          <w:rFonts w:hint="cs"/>
          <w:rtl/>
        </w:rPr>
        <w:t xml:space="preserve"> </w:t>
      </w:r>
      <w:r w:rsidRPr="00EF3576">
        <w:rPr>
          <w:lang w:val="en-IL"/>
        </w:rPr>
        <w:t xml:space="preserve"> RTL</w:t>
      </w:r>
      <w:r>
        <w:rPr>
          <w:rFonts w:hint="cs"/>
          <w:rtl/>
          <w:lang w:val="en-IL"/>
        </w:rPr>
        <w:t xml:space="preserve"> </w:t>
      </w:r>
      <w:r w:rsidRPr="00EF3576">
        <w:rPr>
          <w:lang w:val="en-IL"/>
        </w:rPr>
        <w:t xml:space="preserve"> </w:t>
      </w:r>
    </w:p>
    <w:p w14:paraId="793D027B" w14:textId="53E99D56" w:rsidR="00EF3576" w:rsidRPr="00EF3576" w:rsidRDefault="00EF3576" w:rsidP="00EF3576">
      <w:pPr>
        <w:numPr>
          <w:ilvl w:val="0"/>
          <w:numId w:val="9"/>
        </w:numPr>
        <w:bidi/>
        <w:rPr>
          <w:lang w:val="en-IL"/>
        </w:rPr>
      </w:pPr>
      <w:r w:rsidRPr="00EF3576">
        <w:rPr>
          <w:rtl/>
        </w:rPr>
        <w:t>הימנעות מטקסטים ארוכים בתוך גרפים וויזואליזציות</w:t>
      </w:r>
      <w:r w:rsidRPr="00EF3576">
        <w:rPr>
          <w:lang w:val="en-IL"/>
        </w:rPr>
        <w:t xml:space="preserve"> </w:t>
      </w:r>
    </w:p>
    <w:p w14:paraId="34950ED0" w14:textId="77777777" w:rsidR="00EF3576" w:rsidRPr="00EF3576" w:rsidRDefault="00EF3576" w:rsidP="00EF3576">
      <w:pPr>
        <w:bidi/>
        <w:rPr>
          <w:lang w:val="en-IL"/>
        </w:rPr>
      </w:pPr>
      <w:r w:rsidRPr="00EF3576">
        <w:rPr>
          <w:lang w:val="en-IL"/>
        </w:rPr>
        <w:pict w14:anchorId="29E2B4BD">
          <v:rect id="_x0000_i1051" style="width:0;height:1.5pt" o:hralign="center" o:hrstd="t" o:hr="t" fillcolor="#a0a0a0" stroked="f"/>
        </w:pict>
      </w:r>
    </w:p>
    <w:p w14:paraId="55660B37" w14:textId="77777777" w:rsidR="00EF3576" w:rsidRPr="00EF3576" w:rsidRDefault="00EF3576" w:rsidP="00EF3576">
      <w:pPr>
        <w:bidi/>
        <w:rPr>
          <w:b/>
          <w:bCs/>
          <w:lang w:val="en-IL"/>
        </w:rPr>
      </w:pPr>
      <w:r w:rsidRPr="00EF3576">
        <w:rPr>
          <w:b/>
          <w:bCs/>
          <w:rtl/>
        </w:rPr>
        <w:t>נגישות</w:t>
      </w:r>
    </w:p>
    <w:p w14:paraId="46C92C06" w14:textId="1D001662" w:rsidR="00EF3576" w:rsidRPr="00EF3576" w:rsidRDefault="00EF3576" w:rsidP="00EF3576">
      <w:pPr>
        <w:numPr>
          <w:ilvl w:val="0"/>
          <w:numId w:val="10"/>
        </w:numPr>
        <w:bidi/>
        <w:rPr>
          <w:lang w:val="en-IL"/>
        </w:rPr>
      </w:pPr>
      <w:r w:rsidRPr="00EF3576">
        <w:rPr>
          <w:rtl/>
        </w:rPr>
        <w:t>שמירה על ניגודיות גבוהה בין טקסט לרקע</w:t>
      </w:r>
      <w:r w:rsidRPr="00EF3576">
        <w:rPr>
          <w:lang w:val="en-IL"/>
        </w:rPr>
        <w:t xml:space="preserve"> </w:t>
      </w:r>
    </w:p>
    <w:p w14:paraId="2EAAC35D" w14:textId="28ADF4BA" w:rsidR="00EF3576" w:rsidRPr="00EF3576" w:rsidRDefault="00EF3576" w:rsidP="00EF3576">
      <w:pPr>
        <w:numPr>
          <w:ilvl w:val="0"/>
          <w:numId w:val="10"/>
        </w:numPr>
        <w:bidi/>
        <w:rPr>
          <w:lang w:val="en-IL"/>
        </w:rPr>
      </w:pPr>
      <w:r w:rsidRPr="00EF3576">
        <w:rPr>
          <w:rtl/>
        </w:rPr>
        <w:t>שימוש בתוויות</w:t>
      </w:r>
      <w:r w:rsidR="00AC21FA">
        <w:rPr>
          <w:rFonts w:hint="cs"/>
          <w:rtl/>
        </w:rPr>
        <w:t xml:space="preserve">, </w:t>
      </w:r>
      <w:r w:rsidR="00AC21FA">
        <w:t>Tooltips</w:t>
      </w:r>
      <w:r w:rsidR="00AC21FA">
        <w:rPr>
          <w:rFonts w:hint="cs"/>
          <w:rtl/>
        </w:rPr>
        <w:t>,</w:t>
      </w:r>
      <w:r w:rsidRPr="00EF3576">
        <w:rPr>
          <w:rtl/>
        </w:rPr>
        <w:t xml:space="preserve"> ובמקרא</w:t>
      </w:r>
      <w:r w:rsidRPr="00EF3576">
        <w:rPr>
          <w:lang w:val="en-IL"/>
        </w:rPr>
        <w:t xml:space="preserve"> (Legend) </w:t>
      </w:r>
      <w:r w:rsidRPr="00EF3576">
        <w:rPr>
          <w:rtl/>
        </w:rPr>
        <w:t>בנוסף לצבעים</w:t>
      </w:r>
      <w:r w:rsidRPr="00EF3576">
        <w:rPr>
          <w:lang w:val="en-IL"/>
        </w:rPr>
        <w:t xml:space="preserve"> </w:t>
      </w:r>
    </w:p>
    <w:p w14:paraId="681590D0" w14:textId="27676546" w:rsidR="00EF3576" w:rsidRPr="00EF3576" w:rsidRDefault="00EF3576" w:rsidP="00EF3576">
      <w:pPr>
        <w:numPr>
          <w:ilvl w:val="0"/>
          <w:numId w:val="10"/>
        </w:numPr>
        <w:bidi/>
        <w:rPr>
          <w:lang w:val="en-IL"/>
        </w:rPr>
      </w:pPr>
      <w:r w:rsidRPr="00EF3576">
        <w:rPr>
          <w:rtl/>
        </w:rPr>
        <w:t>שמירה על גודל טקסט קריא בכלל רכיבי הדשבורד</w:t>
      </w:r>
      <w:r w:rsidRPr="00EF3576">
        <w:rPr>
          <w:lang w:val="en-IL"/>
        </w:rPr>
        <w:t xml:space="preserve"> </w:t>
      </w:r>
    </w:p>
    <w:p w14:paraId="1E616716" w14:textId="77777777" w:rsidR="00EF3576" w:rsidRPr="00EF3576" w:rsidRDefault="00EF3576" w:rsidP="00EF3576">
      <w:pPr>
        <w:bidi/>
        <w:rPr>
          <w:lang w:val="en-IL"/>
        </w:rPr>
      </w:pPr>
      <w:r w:rsidRPr="00EF3576">
        <w:rPr>
          <w:lang w:val="en-IL"/>
        </w:rPr>
        <w:pict w14:anchorId="793C8C9A">
          <v:rect id="_x0000_i1052" style="width:0;height:1.5pt" o:hralign="center" o:hrstd="t" o:hr="t" fillcolor="#a0a0a0" stroked="f"/>
        </w:pict>
      </w:r>
    </w:p>
    <w:p w14:paraId="19BC8392" w14:textId="77777777" w:rsidR="00EF3576" w:rsidRPr="00EF3576" w:rsidRDefault="00EF3576" w:rsidP="00EF3576">
      <w:pPr>
        <w:bidi/>
        <w:rPr>
          <w:b/>
          <w:bCs/>
          <w:lang w:val="en-IL"/>
        </w:rPr>
      </w:pPr>
      <w:r w:rsidRPr="00EF3576">
        <w:rPr>
          <w:b/>
          <w:bCs/>
          <w:rtl/>
        </w:rPr>
        <w:t>מגבלות הפלטפורמה</w:t>
      </w:r>
    </w:p>
    <w:p w14:paraId="701043F0" w14:textId="77777777" w:rsidR="00EF3576" w:rsidRPr="00EF3576" w:rsidRDefault="00EF3576" w:rsidP="00EF3576">
      <w:pPr>
        <w:bidi/>
        <w:rPr>
          <w:lang w:val="en-IL"/>
        </w:rPr>
      </w:pPr>
      <w:r w:rsidRPr="00EF3576">
        <w:rPr>
          <w:rtl/>
        </w:rPr>
        <w:t>העיצוב יתבסס על היכולות המובנות של</w:t>
      </w:r>
      <w:r w:rsidRPr="00EF3576">
        <w:rPr>
          <w:lang w:val="en-IL"/>
        </w:rPr>
        <w:t xml:space="preserve"> AWS </w:t>
      </w:r>
      <w:proofErr w:type="spellStart"/>
      <w:r w:rsidRPr="00EF3576">
        <w:rPr>
          <w:lang w:val="en-IL"/>
        </w:rPr>
        <w:t>QuickSight</w:t>
      </w:r>
      <w:proofErr w:type="spellEnd"/>
      <w:r w:rsidRPr="00EF3576">
        <w:rPr>
          <w:lang w:val="en-IL"/>
        </w:rPr>
        <w:t xml:space="preserve">, </w:t>
      </w:r>
      <w:r w:rsidRPr="00EF3576">
        <w:rPr>
          <w:rtl/>
        </w:rPr>
        <w:t>תוך שמירה על אחידות, ביצועים וחוויית משתמש עקבית בכלל הדשבורדים</w:t>
      </w:r>
      <w:r w:rsidRPr="00EF3576">
        <w:rPr>
          <w:lang w:val="en-IL"/>
        </w:rPr>
        <w:t>.</w:t>
      </w:r>
    </w:p>
    <w:p w14:paraId="46F92241" w14:textId="0BFB8BE7" w:rsidR="0025566D" w:rsidRDefault="0025566D" w:rsidP="00972B10">
      <w:pPr>
        <w:bidi/>
        <w:rPr>
          <w:rtl/>
          <w:lang w:val="en-IL"/>
        </w:rPr>
      </w:pPr>
    </w:p>
    <w:p w14:paraId="09FEB375" w14:textId="77777777" w:rsidR="00D71E7E" w:rsidRDefault="00D71E7E" w:rsidP="00D71E7E">
      <w:pPr>
        <w:bidi/>
        <w:rPr>
          <w:rtl/>
          <w:lang w:val="en-IL"/>
        </w:rPr>
      </w:pPr>
    </w:p>
    <w:p w14:paraId="6378B8B0" w14:textId="77777777" w:rsidR="00D71E7E" w:rsidRDefault="00D71E7E" w:rsidP="00D71E7E">
      <w:pPr>
        <w:bidi/>
        <w:rPr>
          <w:rtl/>
          <w:lang w:val="en-IL"/>
        </w:rPr>
      </w:pPr>
    </w:p>
    <w:p w14:paraId="4FB9CBD9" w14:textId="77777777" w:rsidR="00D71E7E" w:rsidRDefault="00D71E7E" w:rsidP="00D71E7E">
      <w:pPr>
        <w:bidi/>
        <w:rPr>
          <w:rtl/>
          <w:lang w:val="en-IL"/>
        </w:rPr>
      </w:pPr>
    </w:p>
    <w:p w14:paraId="703DF6AE" w14:textId="77777777" w:rsidR="00D71E7E" w:rsidRDefault="00D71E7E" w:rsidP="00D71E7E">
      <w:pPr>
        <w:bidi/>
        <w:rPr>
          <w:rtl/>
          <w:lang w:val="en-IL"/>
        </w:rPr>
      </w:pPr>
    </w:p>
    <w:p w14:paraId="2A4B9089" w14:textId="77777777" w:rsidR="00D71E7E" w:rsidRDefault="00D71E7E" w:rsidP="00D71E7E">
      <w:pPr>
        <w:bidi/>
        <w:rPr>
          <w:rtl/>
          <w:lang w:val="en-IL"/>
        </w:rPr>
      </w:pPr>
    </w:p>
    <w:p w14:paraId="56C7BC71" w14:textId="77777777" w:rsidR="00D71E7E" w:rsidRDefault="00D71E7E" w:rsidP="00D71E7E">
      <w:pPr>
        <w:bidi/>
        <w:rPr>
          <w:rtl/>
          <w:lang w:val="en-IL"/>
        </w:rPr>
      </w:pPr>
    </w:p>
    <w:p w14:paraId="3E381606" w14:textId="77777777" w:rsidR="00D71E7E" w:rsidRDefault="00D71E7E" w:rsidP="00D71E7E">
      <w:pPr>
        <w:bidi/>
        <w:rPr>
          <w:rtl/>
          <w:lang w:val="en-IL"/>
        </w:rPr>
      </w:pPr>
    </w:p>
    <w:p w14:paraId="277A247B" w14:textId="77777777" w:rsidR="00D71E7E" w:rsidRDefault="00D71E7E" w:rsidP="00D71E7E">
      <w:pPr>
        <w:bidi/>
        <w:rPr>
          <w:rtl/>
          <w:lang w:val="en-IL"/>
        </w:rPr>
      </w:pPr>
    </w:p>
    <w:p w14:paraId="25EDABBC" w14:textId="77777777" w:rsidR="00D71E7E" w:rsidRDefault="00D71E7E" w:rsidP="00D71E7E">
      <w:pPr>
        <w:bidi/>
        <w:rPr>
          <w:rtl/>
          <w:lang w:val="en-IL"/>
        </w:rPr>
      </w:pPr>
    </w:p>
    <w:p w14:paraId="04102E64" w14:textId="77777777" w:rsidR="00AC21FA" w:rsidRDefault="00AC21FA" w:rsidP="00D71E7E">
      <w:pPr>
        <w:bidi/>
        <w:rPr>
          <w:rtl/>
          <w:lang w:val="en-IL"/>
        </w:rPr>
      </w:pPr>
    </w:p>
    <w:p w14:paraId="076DC406" w14:textId="77777777" w:rsidR="00AC21FA" w:rsidRDefault="00AC21FA" w:rsidP="00AC21FA">
      <w:pPr>
        <w:bidi/>
        <w:rPr>
          <w:rtl/>
          <w:lang w:val="en-IL"/>
        </w:rPr>
      </w:pPr>
    </w:p>
    <w:p w14:paraId="118F5699" w14:textId="77777777" w:rsidR="00AC21FA" w:rsidRDefault="00AC21FA" w:rsidP="00AC21FA">
      <w:pPr>
        <w:bidi/>
        <w:rPr>
          <w:rtl/>
          <w:lang w:val="en-IL"/>
        </w:rPr>
      </w:pPr>
    </w:p>
    <w:p w14:paraId="0DF53B1B" w14:textId="77777777" w:rsidR="0004176B" w:rsidRDefault="0004176B" w:rsidP="00AC21FA">
      <w:pPr>
        <w:bidi/>
        <w:rPr>
          <w:b/>
          <w:bCs/>
          <w:rtl/>
          <w:lang w:val="en-IL"/>
        </w:rPr>
      </w:pPr>
    </w:p>
    <w:p w14:paraId="7702B143" w14:textId="77777777" w:rsidR="0004176B" w:rsidRDefault="0004176B" w:rsidP="0004176B">
      <w:pPr>
        <w:bidi/>
        <w:rPr>
          <w:b/>
          <w:bCs/>
          <w:rtl/>
          <w:lang w:val="en-IL"/>
        </w:rPr>
      </w:pPr>
    </w:p>
    <w:p w14:paraId="618F9A37" w14:textId="13E944D7" w:rsidR="00D71E7E" w:rsidRDefault="00D71E7E" w:rsidP="0004176B">
      <w:pPr>
        <w:bidi/>
        <w:rPr>
          <w:b/>
          <w:bCs/>
          <w:rtl/>
          <w:lang w:val="en-IL"/>
        </w:rPr>
      </w:pPr>
      <w:r w:rsidRPr="00AC21FA">
        <w:rPr>
          <w:rFonts w:hint="cs"/>
          <w:b/>
          <w:bCs/>
          <w:rtl/>
          <w:lang w:val="en-IL"/>
        </w:rPr>
        <w:t>נספחים</w:t>
      </w:r>
    </w:p>
    <w:p w14:paraId="7D264A4E" w14:textId="090E5369" w:rsidR="00AC21FA" w:rsidRPr="00AC21FA" w:rsidRDefault="00AC21FA" w:rsidP="00AC21FA">
      <w:pPr>
        <w:bidi/>
        <w:rPr>
          <w:u w:val="single"/>
          <w:rtl/>
          <w:lang w:val="en-IL"/>
        </w:rPr>
      </w:pPr>
      <w:r w:rsidRPr="00AC21FA">
        <w:rPr>
          <w:rFonts w:hint="cs"/>
          <w:u w:val="single"/>
          <w:rtl/>
          <w:lang w:val="en-IL"/>
        </w:rPr>
        <w:t>פלטת צבעים</w:t>
      </w:r>
    </w:p>
    <w:p w14:paraId="37030FA5" w14:textId="77777777" w:rsidR="00AC21FA" w:rsidRDefault="00AC21FA" w:rsidP="00AC21FA">
      <w:pPr>
        <w:pBdr>
          <w:bottom w:val="single" w:sz="8" w:space="0" w:color="1F3F6D"/>
        </w:pBdr>
        <w:spacing w:before="320" w:after="160"/>
        <w:jc w:val="right"/>
      </w:pPr>
    </w:p>
    <w:p w14:paraId="0B7BFC4B" w14:textId="77777777" w:rsidR="00AC21FA" w:rsidRDefault="00AC21FA" w:rsidP="00AC21FA">
      <w:pPr>
        <w:spacing w:before="280" w:after="120"/>
        <w:jc w:val="right"/>
      </w:pPr>
      <w:r>
        <w:rPr>
          <w:b/>
          <w:bCs/>
          <w:color w:val="1F3F6D"/>
          <w:sz w:val="24"/>
          <w:szCs w:val="24"/>
        </w:rPr>
        <w:t xml:space="preserve">2.1 </w:t>
      </w:r>
      <w:proofErr w:type="spellStart"/>
      <w:r>
        <w:rPr>
          <w:b/>
          <w:bCs/>
          <w:color w:val="1F3F6D"/>
          <w:sz w:val="24"/>
          <w:szCs w:val="24"/>
        </w:rPr>
        <w:t>צבעי</w:t>
      </w:r>
      <w:proofErr w:type="spellEnd"/>
      <w:r>
        <w:rPr>
          <w:b/>
          <w:bCs/>
          <w:color w:val="1F3F6D"/>
          <w:sz w:val="24"/>
          <w:szCs w:val="24"/>
        </w:rPr>
        <w:t xml:space="preserve"> </w:t>
      </w:r>
      <w:proofErr w:type="spellStart"/>
      <w:r>
        <w:rPr>
          <w:b/>
          <w:bCs/>
          <w:color w:val="1F3F6D"/>
          <w:sz w:val="24"/>
          <w:szCs w:val="24"/>
        </w:rPr>
        <w:t>בסיס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21FA" w14:paraId="602C8542" w14:textId="77777777" w:rsidTr="0045189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F6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A8A6F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C3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D9F37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8A3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1C11F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A343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A8852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</w:tr>
      <w:tr w:rsidR="00AC21FA" w14:paraId="5BA01DE1" w14:textId="77777777" w:rsidTr="0045189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11C28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#1F3F6D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1E293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#F8C33E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E1C83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#248A3D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891DA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#DA3439</w:t>
            </w:r>
          </w:p>
        </w:tc>
      </w:tr>
      <w:tr w:rsidR="00AC21FA" w14:paraId="0D1295A8" w14:textId="77777777" w:rsidTr="0045189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717BB" w14:textId="77777777" w:rsidR="00AC21FA" w:rsidRDefault="00AC21FA" w:rsidP="00451897">
            <w:pPr>
              <w:spacing w:after="120"/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Navy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6365A" w14:textId="77777777" w:rsidR="00AC21FA" w:rsidRDefault="00AC21FA" w:rsidP="00451897">
            <w:pPr>
              <w:spacing w:after="120"/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Gold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FF73B" w14:textId="77777777" w:rsidR="00AC21FA" w:rsidRDefault="00AC21FA" w:rsidP="00451897">
            <w:pPr>
              <w:spacing w:after="120"/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Green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C78CA" w14:textId="77777777" w:rsidR="00AC21FA" w:rsidRDefault="00AC21FA" w:rsidP="00451897">
            <w:pPr>
              <w:spacing w:after="120"/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Red</w:t>
            </w:r>
          </w:p>
        </w:tc>
      </w:tr>
    </w:tbl>
    <w:p w14:paraId="5FD1F79D" w14:textId="77777777" w:rsidR="00AC21FA" w:rsidRDefault="00AC21FA" w:rsidP="00AC21FA">
      <w:pPr>
        <w:spacing w:after="120"/>
        <w:jc w:val="right"/>
      </w:pPr>
      <w:r>
        <w:rPr>
          <w:color w:val="1A1A2E"/>
        </w:rPr>
        <w:t xml:space="preserve"> </w:t>
      </w:r>
    </w:p>
    <w:p w14:paraId="15152E89" w14:textId="77777777" w:rsidR="00AC21FA" w:rsidRDefault="00AC21FA" w:rsidP="00AC21FA">
      <w:pPr>
        <w:spacing w:before="280" w:after="120"/>
        <w:jc w:val="right"/>
      </w:pPr>
      <w:r>
        <w:rPr>
          <w:b/>
          <w:bCs/>
          <w:color w:val="1F3F6D"/>
          <w:sz w:val="24"/>
          <w:szCs w:val="24"/>
        </w:rPr>
        <w:t xml:space="preserve">2.2 </w:t>
      </w:r>
      <w:proofErr w:type="spellStart"/>
      <w:r>
        <w:rPr>
          <w:b/>
          <w:bCs/>
          <w:color w:val="1F3F6D"/>
          <w:sz w:val="24"/>
          <w:szCs w:val="24"/>
        </w:rPr>
        <w:t>צבעים</w:t>
      </w:r>
      <w:proofErr w:type="spellEnd"/>
      <w:r>
        <w:rPr>
          <w:b/>
          <w:bCs/>
          <w:color w:val="1F3F6D"/>
          <w:sz w:val="24"/>
          <w:szCs w:val="24"/>
        </w:rPr>
        <w:t xml:space="preserve"> </w:t>
      </w:r>
      <w:proofErr w:type="spellStart"/>
      <w:r>
        <w:rPr>
          <w:b/>
          <w:bCs/>
          <w:color w:val="1F3F6D"/>
          <w:sz w:val="24"/>
          <w:szCs w:val="24"/>
        </w:rPr>
        <w:t>משניים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21FA" w14:paraId="20165716" w14:textId="77777777" w:rsidTr="0045189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4F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6F1D8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9CD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8CE86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7C976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8F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8AB74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</w:tr>
      <w:tr w:rsidR="00AC21FA" w14:paraId="59B2EC3E" w14:textId="77777777" w:rsidTr="0045189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7A795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#6B4FA0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4C8A2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#2D9CDB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1CFF6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#E07B39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3D36D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#7A8FA6</w:t>
            </w:r>
          </w:p>
        </w:tc>
      </w:tr>
      <w:tr w:rsidR="00AC21FA" w14:paraId="2CA70EC0" w14:textId="77777777" w:rsidTr="0045189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DE9BB" w14:textId="77777777" w:rsidR="00AC21FA" w:rsidRDefault="00AC21FA" w:rsidP="00451897">
            <w:pPr>
              <w:spacing w:after="120"/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Purple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C714A" w14:textId="77777777" w:rsidR="00AC21FA" w:rsidRDefault="00AC21FA" w:rsidP="00451897">
            <w:pPr>
              <w:spacing w:after="120"/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Sky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3133A" w14:textId="77777777" w:rsidR="00AC21FA" w:rsidRDefault="00AC21FA" w:rsidP="00451897">
            <w:pPr>
              <w:spacing w:after="120"/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Orange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56EC3" w14:textId="77777777" w:rsidR="00AC21FA" w:rsidRDefault="00AC21FA" w:rsidP="00451897">
            <w:pPr>
              <w:spacing w:after="120"/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Slate</w:t>
            </w:r>
          </w:p>
        </w:tc>
      </w:tr>
    </w:tbl>
    <w:p w14:paraId="496D77A4" w14:textId="77777777" w:rsidR="00AC21FA" w:rsidRDefault="00AC21FA" w:rsidP="00AC21FA">
      <w:pPr>
        <w:spacing w:after="120"/>
        <w:jc w:val="right"/>
      </w:pPr>
      <w:r>
        <w:rPr>
          <w:color w:val="1A1A2E"/>
        </w:rPr>
        <w:t xml:space="preserve"> </w:t>
      </w:r>
    </w:p>
    <w:p w14:paraId="07939CA8" w14:textId="77777777" w:rsidR="00AC21FA" w:rsidRDefault="00AC21FA" w:rsidP="00AC21FA">
      <w:pPr>
        <w:spacing w:before="280" w:after="120"/>
        <w:jc w:val="right"/>
      </w:pPr>
      <w:r>
        <w:rPr>
          <w:b/>
          <w:bCs/>
          <w:color w:val="1F3F6D"/>
          <w:sz w:val="24"/>
          <w:szCs w:val="24"/>
        </w:rPr>
        <w:t xml:space="preserve">2.3 </w:t>
      </w:r>
      <w:proofErr w:type="spellStart"/>
      <w:r>
        <w:rPr>
          <w:b/>
          <w:bCs/>
          <w:color w:val="1F3F6D"/>
          <w:sz w:val="24"/>
          <w:szCs w:val="24"/>
        </w:rPr>
        <w:t>צבעי</w:t>
      </w:r>
      <w:proofErr w:type="spellEnd"/>
      <w:r>
        <w:rPr>
          <w:b/>
          <w:bCs/>
          <w:color w:val="1F3F6D"/>
          <w:sz w:val="24"/>
          <w:szCs w:val="24"/>
        </w:rPr>
        <w:t xml:space="preserve"> </w:t>
      </w:r>
      <w:proofErr w:type="spellStart"/>
      <w:r>
        <w:rPr>
          <w:b/>
          <w:bCs/>
          <w:color w:val="1F3F6D"/>
          <w:sz w:val="24"/>
          <w:szCs w:val="24"/>
        </w:rPr>
        <w:t>ממשק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21FA" w14:paraId="0DC06BC1" w14:textId="77777777" w:rsidTr="0045189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D96D9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0D70D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9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6EDDC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72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FC61E" w14:textId="77777777" w:rsidR="00AC21FA" w:rsidRDefault="00AC21FA" w:rsidP="00451897">
            <w:r>
              <w:rPr>
                <w:color w:val="1A1A2E"/>
              </w:rPr>
              <w:t xml:space="preserve"> </w:t>
            </w:r>
          </w:p>
        </w:tc>
      </w:tr>
      <w:tr w:rsidR="00AC21FA" w14:paraId="19BC3121" w14:textId="77777777" w:rsidTr="0045189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29286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#F2F4F7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BD620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#FFFFFF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27359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#E5E9F0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0027C" w14:textId="77777777" w:rsidR="00AC21FA" w:rsidRDefault="00AC21FA" w:rsidP="00451897">
            <w:pPr>
              <w:spacing w:after="120"/>
              <w:jc w:val="center"/>
            </w:pPr>
            <w:r>
              <w:rPr>
                <w:color w:val="6B7280"/>
                <w:sz w:val="14"/>
                <w:szCs w:val="14"/>
              </w:rPr>
              <w:t>#6B7280</w:t>
            </w:r>
          </w:p>
        </w:tc>
      </w:tr>
      <w:tr w:rsidR="00AC21FA" w14:paraId="0D539419" w14:textId="77777777" w:rsidTr="0045189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B4A4F" w14:textId="77777777" w:rsidR="00AC21FA" w:rsidRDefault="00AC21FA" w:rsidP="00451897">
            <w:pPr>
              <w:spacing w:after="120"/>
              <w:jc w:val="center"/>
            </w:pP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רקע</w:t>
            </w:r>
            <w:proofErr w:type="spellEnd"/>
            <w:r>
              <w:rPr>
                <w:i/>
                <w:iCs/>
                <w:color w:val="6B7280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עמוד</w:t>
            </w:r>
            <w:proofErr w:type="spellEnd"/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EA2BA" w14:textId="77777777" w:rsidR="00AC21FA" w:rsidRDefault="00AC21FA" w:rsidP="00451897">
            <w:pPr>
              <w:spacing w:after="120"/>
              <w:jc w:val="center"/>
            </w:pP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רקע</w:t>
            </w:r>
            <w:proofErr w:type="spellEnd"/>
            <w:r>
              <w:rPr>
                <w:i/>
                <w:iCs/>
                <w:color w:val="6B7280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כרטיס</w:t>
            </w:r>
            <w:proofErr w:type="spellEnd"/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56DDF" w14:textId="77777777" w:rsidR="00AC21FA" w:rsidRDefault="00AC21FA" w:rsidP="00451897">
            <w:pPr>
              <w:spacing w:after="120"/>
              <w:jc w:val="center"/>
            </w:pP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גבולות</w:t>
            </w:r>
            <w:proofErr w:type="spellEnd"/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4D59B" w14:textId="77777777" w:rsidR="00AC21FA" w:rsidRDefault="00AC21FA" w:rsidP="00451897">
            <w:pPr>
              <w:spacing w:after="120"/>
              <w:jc w:val="center"/>
            </w:pP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טקסט</w:t>
            </w:r>
            <w:proofErr w:type="spellEnd"/>
            <w:r>
              <w:rPr>
                <w:i/>
                <w:iCs/>
                <w:color w:val="6B7280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4"/>
                <w:szCs w:val="14"/>
              </w:rPr>
              <w:t>משני</w:t>
            </w:r>
            <w:proofErr w:type="spellEnd"/>
          </w:p>
        </w:tc>
      </w:tr>
    </w:tbl>
    <w:p w14:paraId="09BDB3CB" w14:textId="77777777" w:rsidR="00AC21FA" w:rsidRDefault="00AC21FA" w:rsidP="00AC21FA">
      <w:pPr>
        <w:bidi/>
        <w:rPr>
          <w:u w:val="single"/>
          <w:rtl/>
          <w:lang w:val="en-IL"/>
        </w:rPr>
      </w:pPr>
    </w:p>
    <w:p w14:paraId="4F5FDC7A" w14:textId="77777777" w:rsidR="00AC21FA" w:rsidRDefault="00AC21FA" w:rsidP="00AC21FA">
      <w:pPr>
        <w:bidi/>
        <w:rPr>
          <w:u w:val="single"/>
          <w:rtl/>
          <w:lang w:val="en-IL"/>
        </w:rPr>
      </w:pPr>
    </w:p>
    <w:p w14:paraId="52F82BB7" w14:textId="77777777" w:rsidR="00AC21FA" w:rsidRDefault="00AC21FA" w:rsidP="00AC21FA">
      <w:pPr>
        <w:bidi/>
        <w:rPr>
          <w:u w:val="single"/>
          <w:rtl/>
          <w:lang w:val="en-IL"/>
        </w:rPr>
      </w:pPr>
    </w:p>
    <w:p w14:paraId="68C21DE7" w14:textId="77777777" w:rsidR="00AC21FA" w:rsidRDefault="00AC21FA" w:rsidP="00AC21FA">
      <w:pPr>
        <w:bidi/>
        <w:rPr>
          <w:u w:val="single"/>
          <w:rtl/>
          <w:lang w:val="en-IL"/>
        </w:rPr>
      </w:pPr>
    </w:p>
    <w:p w14:paraId="3BB58F33" w14:textId="77777777" w:rsidR="00AC21FA" w:rsidRDefault="00AC21FA" w:rsidP="00AC21FA">
      <w:pPr>
        <w:bidi/>
        <w:rPr>
          <w:u w:val="single"/>
          <w:rtl/>
          <w:lang w:val="en-IL"/>
        </w:rPr>
      </w:pPr>
    </w:p>
    <w:p w14:paraId="16FF903D" w14:textId="77777777" w:rsidR="00AC21FA" w:rsidRDefault="00AC21FA" w:rsidP="00AC21FA">
      <w:pPr>
        <w:bidi/>
        <w:rPr>
          <w:u w:val="single"/>
          <w:rtl/>
          <w:lang w:val="en-IL"/>
        </w:rPr>
      </w:pPr>
    </w:p>
    <w:p w14:paraId="58C97835" w14:textId="77777777" w:rsidR="0004176B" w:rsidRDefault="0004176B" w:rsidP="00AC21FA">
      <w:pPr>
        <w:bidi/>
        <w:rPr>
          <w:u w:val="single"/>
          <w:rtl/>
          <w:lang w:val="en-IL"/>
        </w:rPr>
      </w:pPr>
    </w:p>
    <w:p w14:paraId="60577773" w14:textId="3D574A48" w:rsidR="00AC21FA" w:rsidRDefault="00AC21FA" w:rsidP="0004176B">
      <w:pPr>
        <w:bidi/>
        <w:rPr>
          <w:u w:val="single"/>
          <w:rtl/>
          <w:lang w:val="en-IL"/>
        </w:rPr>
      </w:pPr>
      <w:r>
        <w:rPr>
          <w:rFonts w:hint="cs"/>
          <w:u w:val="single"/>
          <w:rtl/>
          <w:lang w:val="en-IL"/>
        </w:rPr>
        <w:t>דשבורד לדוגמא של משרד התרבות והספורט</w:t>
      </w:r>
    </w:p>
    <w:p w14:paraId="111899B0" w14:textId="77CCBFA3" w:rsidR="00AC21FA" w:rsidRPr="00AC21FA" w:rsidRDefault="00AC21FA" w:rsidP="00AC21FA">
      <w:pPr>
        <w:bidi/>
        <w:rPr>
          <w:u w:val="single"/>
          <w:rtl/>
          <w:lang w:val="en-IL"/>
        </w:rPr>
      </w:pPr>
      <w:r>
        <w:rPr>
          <w:noProof/>
        </w:rPr>
        <w:drawing>
          <wp:inline distT="0" distB="0" distL="0" distR="0" wp14:anchorId="04E0D418" wp14:editId="40354435">
            <wp:extent cx="6639032" cy="3117850"/>
            <wp:effectExtent l="0" t="0" r="9525" b="635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940" r="-778"/>
                    <a:stretch/>
                  </pic:blipFill>
                  <pic:spPr bwMode="auto">
                    <a:xfrm>
                      <a:off x="0" y="0"/>
                      <a:ext cx="6643360" cy="3119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21FA" w:rsidRPr="00AC21FA" w:rsidSect="00AC21F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720" w:right="720" w:bottom="720" w:left="720" w:header="680" w:footer="13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A06C3" w14:textId="77777777" w:rsidR="009E68B2" w:rsidRDefault="009E68B2" w:rsidP="00A25D9E">
      <w:pPr>
        <w:spacing w:after="0" w:line="240" w:lineRule="auto"/>
      </w:pPr>
      <w:r>
        <w:separator/>
      </w:r>
    </w:p>
  </w:endnote>
  <w:endnote w:type="continuationSeparator" w:id="0">
    <w:p w14:paraId="1D32BC2A" w14:textId="77777777" w:rsidR="009E68B2" w:rsidRDefault="009E68B2" w:rsidP="00A25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6024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74D736" w14:textId="0BAFADE7" w:rsidR="00BE2936" w:rsidRDefault="00BE293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8C94CA1" w14:textId="6557FE17" w:rsidR="00BE2936" w:rsidRDefault="00BE2936" w:rsidP="00A25D9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63DA" w14:textId="77777777" w:rsidR="009E68B2" w:rsidRDefault="009E68B2" w:rsidP="00A25D9E">
      <w:pPr>
        <w:spacing w:after="0" w:line="240" w:lineRule="auto"/>
      </w:pPr>
      <w:r>
        <w:separator/>
      </w:r>
    </w:p>
  </w:footnote>
  <w:footnote w:type="continuationSeparator" w:id="0">
    <w:p w14:paraId="1E7D2129" w14:textId="77777777" w:rsidR="009E68B2" w:rsidRDefault="009E68B2" w:rsidP="00A25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831B" w14:textId="77777777" w:rsidR="00BE2936" w:rsidRDefault="00000000">
    <w:pPr>
      <w:pStyle w:val="Header"/>
    </w:pPr>
    <w:r>
      <w:rPr>
        <w:noProof/>
      </w:rPr>
      <w:pict w14:anchorId="356567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877297" o:spid="_x0000_s1032" type="#_x0000_t75" style="position:absolute;margin-left:0;margin-top:0;width:419.9pt;height:409.4pt;z-index:-251658239;mso-position-horizontal:center;mso-position-horizontal-relative:margin;mso-position-vertical:center;mso-position-vertical-relative:margin" o:allowincell="f">
          <v:imagedata r:id="rId1" o:title="Excelando X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A384" w14:textId="3FFD7E78" w:rsidR="00031819" w:rsidRDefault="00AC21FA" w:rsidP="00031819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07C6E742" wp14:editId="2DA206BC">
          <wp:simplePos x="0" y="0"/>
          <wp:positionH relativeFrom="page">
            <wp:align>right</wp:align>
          </wp:positionH>
          <wp:positionV relativeFrom="paragraph">
            <wp:posOffset>-812055</wp:posOffset>
          </wp:positionV>
          <wp:extent cx="7600050" cy="11268790"/>
          <wp:effectExtent l="0" t="0" r="1270" b="8890"/>
          <wp:wrapNone/>
          <wp:docPr id="423117804" name="Picture 423117804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0050" cy="11268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6" behindDoc="1" locked="0" layoutInCell="1" allowOverlap="1" wp14:anchorId="51365B47" wp14:editId="57EEE9E8">
          <wp:simplePos x="0" y="0"/>
          <wp:positionH relativeFrom="column">
            <wp:posOffset>5594218</wp:posOffset>
          </wp:positionH>
          <wp:positionV relativeFrom="paragraph">
            <wp:posOffset>-344581</wp:posOffset>
          </wp:positionV>
          <wp:extent cx="1333500" cy="704850"/>
          <wp:effectExtent l="0" t="0" r="0" b="0"/>
          <wp:wrapTight wrapText="bothSides">
            <wp:wrapPolygon edited="0">
              <wp:start x="12651" y="0"/>
              <wp:lineTo x="3703" y="2919"/>
              <wp:lineTo x="309" y="5254"/>
              <wp:lineTo x="0" y="13427"/>
              <wp:lineTo x="0" y="16930"/>
              <wp:lineTo x="15120" y="18681"/>
              <wp:lineTo x="15429" y="21016"/>
              <wp:lineTo x="16971" y="21016"/>
              <wp:lineTo x="16971" y="18681"/>
              <wp:lineTo x="21291" y="16930"/>
              <wp:lineTo x="21291" y="5254"/>
              <wp:lineTo x="17280" y="0"/>
              <wp:lineTo x="12651" y="0"/>
            </wp:wrapPolygon>
          </wp:wrapTight>
          <wp:docPr id="84898633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תמונה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7D51D65" w14:textId="77777777" w:rsidR="00BE2936" w:rsidRPr="00031819" w:rsidRDefault="00BE2936" w:rsidP="000318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9551" w14:textId="77777777" w:rsidR="00BE2936" w:rsidRDefault="00000000">
    <w:pPr>
      <w:pStyle w:val="Header"/>
    </w:pPr>
    <w:r>
      <w:rPr>
        <w:noProof/>
      </w:rPr>
      <w:pict w14:anchorId="22AA28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877296" o:spid="_x0000_s1031" type="#_x0000_t75" style="position:absolute;margin-left:0;margin-top:0;width:419.9pt;height:409.4pt;z-index:-251658240;mso-position-horizontal:center;mso-position-horizontal-relative:margin;mso-position-vertical:center;mso-position-vertical-relative:margin" o:allowincell="f">
          <v:imagedata r:id="rId1" o:title="Excelando X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C5AB5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0679FE"/>
    <w:multiLevelType w:val="multilevel"/>
    <w:tmpl w:val="D2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B72CD"/>
    <w:multiLevelType w:val="hybridMultilevel"/>
    <w:tmpl w:val="0074AF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77B2F"/>
    <w:multiLevelType w:val="hybridMultilevel"/>
    <w:tmpl w:val="26F039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D25EF"/>
    <w:multiLevelType w:val="multilevel"/>
    <w:tmpl w:val="E5F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17D52"/>
    <w:multiLevelType w:val="hybridMultilevel"/>
    <w:tmpl w:val="D18475B2"/>
    <w:lvl w:ilvl="0" w:tplc="8B640E24">
      <w:start w:val="1"/>
      <w:numFmt w:val="decimal"/>
      <w:pStyle w:val="DataSource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45592"/>
    <w:multiLevelType w:val="multilevel"/>
    <w:tmpl w:val="311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43DF9"/>
    <w:multiLevelType w:val="multilevel"/>
    <w:tmpl w:val="7C1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D7E18"/>
    <w:multiLevelType w:val="hybridMultilevel"/>
    <w:tmpl w:val="AE86C6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A61E4D"/>
    <w:multiLevelType w:val="multilevel"/>
    <w:tmpl w:val="51F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545220">
    <w:abstractNumId w:val="5"/>
  </w:num>
  <w:num w:numId="2" w16cid:durableId="291635642">
    <w:abstractNumId w:val="8"/>
  </w:num>
  <w:num w:numId="3" w16cid:durableId="1845783336">
    <w:abstractNumId w:val="3"/>
  </w:num>
  <w:num w:numId="4" w16cid:durableId="1979456192">
    <w:abstractNumId w:val="0"/>
  </w:num>
  <w:num w:numId="5" w16cid:durableId="39208658">
    <w:abstractNumId w:val="2"/>
  </w:num>
  <w:num w:numId="6" w16cid:durableId="720060601">
    <w:abstractNumId w:val="1"/>
  </w:num>
  <w:num w:numId="7" w16cid:durableId="333847488">
    <w:abstractNumId w:val="9"/>
  </w:num>
  <w:num w:numId="8" w16cid:durableId="1170172826">
    <w:abstractNumId w:val="7"/>
  </w:num>
  <w:num w:numId="9" w16cid:durableId="1590964405">
    <w:abstractNumId w:val="6"/>
  </w:num>
  <w:num w:numId="10" w16cid:durableId="69874956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xMDCzMDa3MDI2MLBQ0lEKTi0uzszPAykwrAUA73fR3iwAAAA="/>
  </w:docVars>
  <w:rsids>
    <w:rsidRoot w:val="002B24E6"/>
    <w:rsid w:val="00000A79"/>
    <w:rsid w:val="0000110E"/>
    <w:rsid w:val="00002AD6"/>
    <w:rsid w:val="000034EA"/>
    <w:rsid w:val="00004889"/>
    <w:rsid w:val="00004C9C"/>
    <w:rsid w:val="00006E47"/>
    <w:rsid w:val="00007AE5"/>
    <w:rsid w:val="00010D82"/>
    <w:rsid w:val="00010F5F"/>
    <w:rsid w:val="00013FA9"/>
    <w:rsid w:val="000143BA"/>
    <w:rsid w:val="000152AE"/>
    <w:rsid w:val="00015D8E"/>
    <w:rsid w:val="000218B9"/>
    <w:rsid w:val="00022641"/>
    <w:rsid w:val="00022BA2"/>
    <w:rsid w:val="00023828"/>
    <w:rsid w:val="00023986"/>
    <w:rsid w:val="00023A2D"/>
    <w:rsid w:val="00023CE9"/>
    <w:rsid w:val="00024389"/>
    <w:rsid w:val="00024A6A"/>
    <w:rsid w:val="000265C5"/>
    <w:rsid w:val="0003071E"/>
    <w:rsid w:val="0003106A"/>
    <w:rsid w:val="00031819"/>
    <w:rsid w:val="00031DD6"/>
    <w:rsid w:val="00031E98"/>
    <w:rsid w:val="000326AE"/>
    <w:rsid w:val="00033245"/>
    <w:rsid w:val="00033D19"/>
    <w:rsid w:val="00037546"/>
    <w:rsid w:val="00041196"/>
    <w:rsid w:val="0004176B"/>
    <w:rsid w:val="00041F42"/>
    <w:rsid w:val="000425F4"/>
    <w:rsid w:val="00043FD8"/>
    <w:rsid w:val="00045E40"/>
    <w:rsid w:val="000477C7"/>
    <w:rsid w:val="0005109E"/>
    <w:rsid w:val="000522EA"/>
    <w:rsid w:val="00052353"/>
    <w:rsid w:val="0005465F"/>
    <w:rsid w:val="00054B08"/>
    <w:rsid w:val="00055533"/>
    <w:rsid w:val="000600C0"/>
    <w:rsid w:val="0006167D"/>
    <w:rsid w:val="000641F0"/>
    <w:rsid w:val="00065E12"/>
    <w:rsid w:val="00065F6E"/>
    <w:rsid w:val="000666DE"/>
    <w:rsid w:val="000672A2"/>
    <w:rsid w:val="0007030E"/>
    <w:rsid w:val="000721D7"/>
    <w:rsid w:val="00073354"/>
    <w:rsid w:val="000733C8"/>
    <w:rsid w:val="00073CC8"/>
    <w:rsid w:val="00080DBF"/>
    <w:rsid w:val="000811FA"/>
    <w:rsid w:val="000836DC"/>
    <w:rsid w:val="00085077"/>
    <w:rsid w:val="00086BA9"/>
    <w:rsid w:val="00086EF9"/>
    <w:rsid w:val="00090DFD"/>
    <w:rsid w:val="00096D4A"/>
    <w:rsid w:val="00097068"/>
    <w:rsid w:val="0009778B"/>
    <w:rsid w:val="000A0A32"/>
    <w:rsid w:val="000A127F"/>
    <w:rsid w:val="000A2FB0"/>
    <w:rsid w:val="000A3235"/>
    <w:rsid w:val="000A56E5"/>
    <w:rsid w:val="000A71D1"/>
    <w:rsid w:val="000A7BA2"/>
    <w:rsid w:val="000A7D65"/>
    <w:rsid w:val="000B259C"/>
    <w:rsid w:val="000B3419"/>
    <w:rsid w:val="000B703E"/>
    <w:rsid w:val="000B77E1"/>
    <w:rsid w:val="000B7EAE"/>
    <w:rsid w:val="000C1836"/>
    <w:rsid w:val="000C5D3D"/>
    <w:rsid w:val="000C768D"/>
    <w:rsid w:val="000C78D6"/>
    <w:rsid w:val="000D051A"/>
    <w:rsid w:val="000D22C2"/>
    <w:rsid w:val="000D30C3"/>
    <w:rsid w:val="000D346A"/>
    <w:rsid w:val="000D37CA"/>
    <w:rsid w:val="000D451F"/>
    <w:rsid w:val="000D45D5"/>
    <w:rsid w:val="000D48E2"/>
    <w:rsid w:val="000E2F53"/>
    <w:rsid w:val="000E30E5"/>
    <w:rsid w:val="000E7778"/>
    <w:rsid w:val="000E7F89"/>
    <w:rsid w:val="000F76A3"/>
    <w:rsid w:val="00100112"/>
    <w:rsid w:val="00100F9A"/>
    <w:rsid w:val="001020FA"/>
    <w:rsid w:val="0010229E"/>
    <w:rsid w:val="00104239"/>
    <w:rsid w:val="001109DD"/>
    <w:rsid w:val="00110EDE"/>
    <w:rsid w:val="00111C6F"/>
    <w:rsid w:val="00113588"/>
    <w:rsid w:val="00115491"/>
    <w:rsid w:val="00116158"/>
    <w:rsid w:val="0012026E"/>
    <w:rsid w:val="00120C0F"/>
    <w:rsid w:val="00120E62"/>
    <w:rsid w:val="00122237"/>
    <w:rsid w:val="00122292"/>
    <w:rsid w:val="00125CAE"/>
    <w:rsid w:val="00125E6A"/>
    <w:rsid w:val="0012619F"/>
    <w:rsid w:val="001278CC"/>
    <w:rsid w:val="00130981"/>
    <w:rsid w:val="001316AE"/>
    <w:rsid w:val="00131C22"/>
    <w:rsid w:val="001324D1"/>
    <w:rsid w:val="0013408D"/>
    <w:rsid w:val="00134AEE"/>
    <w:rsid w:val="00135225"/>
    <w:rsid w:val="001352D0"/>
    <w:rsid w:val="001354C7"/>
    <w:rsid w:val="001356B9"/>
    <w:rsid w:val="00136FDA"/>
    <w:rsid w:val="001372C8"/>
    <w:rsid w:val="00137A06"/>
    <w:rsid w:val="00137CFB"/>
    <w:rsid w:val="001417B1"/>
    <w:rsid w:val="001419C0"/>
    <w:rsid w:val="00147075"/>
    <w:rsid w:val="00151357"/>
    <w:rsid w:val="00154D52"/>
    <w:rsid w:val="00155D77"/>
    <w:rsid w:val="00157115"/>
    <w:rsid w:val="00162803"/>
    <w:rsid w:val="001642E3"/>
    <w:rsid w:val="00164F16"/>
    <w:rsid w:val="00166F15"/>
    <w:rsid w:val="00167054"/>
    <w:rsid w:val="001733D2"/>
    <w:rsid w:val="00174CE8"/>
    <w:rsid w:val="00176643"/>
    <w:rsid w:val="001766B8"/>
    <w:rsid w:val="001772C0"/>
    <w:rsid w:val="00177568"/>
    <w:rsid w:val="001822E6"/>
    <w:rsid w:val="00185045"/>
    <w:rsid w:val="00186222"/>
    <w:rsid w:val="001862CF"/>
    <w:rsid w:val="001875A4"/>
    <w:rsid w:val="00190897"/>
    <w:rsid w:val="001917D2"/>
    <w:rsid w:val="001919EB"/>
    <w:rsid w:val="00193213"/>
    <w:rsid w:val="00197275"/>
    <w:rsid w:val="0019733E"/>
    <w:rsid w:val="0019793B"/>
    <w:rsid w:val="001A13A3"/>
    <w:rsid w:val="001A144E"/>
    <w:rsid w:val="001A2FD2"/>
    <w:rsid w:val="001A32FD"/>
    <w:rsid w:val="001A34A5"/>
    <w:rsid w:val="001A4386"/>
    <w:rsid w:val="001A5FD4"/>
    <w:rsid w:val="001A6F45"/>
    <w:rsid w:val="001B21AE"/>
    <w:rsid w:val="001B3299"/>
    <w:rsid w:val="001B4A4A"/>
    <w:rsid w:val="001B5D6A"/>
    <w:rsid w:val="001B6326"/>
    <w:rsid w:val="001B6372"/>
    <w:rsid w:val="001C2117"/>
    <w:rsid w:val="001C42A1"/>
    <w:rsid w:val="001C563F"/>
    <w:rsid w:val="001D02C3"/>
    <w:rsid w:val="001D17F1"/>
    <w:rsid w:val="001D4BA7"/>
    <w:rsid w:val="001D4D7A"/>
    <w:rsid w:val="001D535C"/>
    <w:rsid w:val="001D6BEC"/>
    <w:rsid w:val="001D74B3"/>
    <w:rsid w:val="001D798D"/>
    <w:rsid w:val="001E096A"/>
    <w:rsid w:val="001E10EA"/>
    <w:rsid w:val="001E1F5E"/>
    <w:rsid w:val="001E2137"/>
    <w:rsid w:val="001E59D4"/>
    <w:rsid w:val="001E674E"/>
    <w:rsid w:val="001E6C5F"/>
    <w:rsid w:val="001E7677"/>
    <w:rsid w:val="001E78EB"/>
    <w:rsid w:val="001E7A16"/>
    <w:rsid w:val="001F01C1"/>
    <w:rsid w:val="001F1161"/>
    <w:rsid w:val="001F340B"/>
    <w:rsid w:val="001F3EFC"/>
    <w:rsid w:val="001F4472"/>
    <w:rsid w:val="001F48B1"/>
    <w:rsid w:val="001F4985"/>
    <w:rsid w:val="001F5F8E"/>
    <w:rsid w:val="001F602F"/>
    <w:rsid w:val="001F78B6"/>
    <w:rsid w:val="00200153"/>
    <w:rsid w:val="0020167A"/>
    <w:rsid w:val="002017A8"/>
    <w:rsid w:val="00203F78"/>
    <w:rsid w:val="00206D39"/>
    <w:rsid w:val="00207CF4"/>
    <w:rsid w:val="00216332"/>
    <w:rsid w:val="0022139F"/>
    <w:rsid w:val="00222C46"/>
    <w:rsid w:val="00222C5D"/>
    <w:rsid w:val="00222FD2"/>
    <w:rsid w:val="002243CC"/>
    <w:rsid w:val="002271EE"/>
    <w:rsid w:val="002302B5"/>
    <w:rsid w:val="002315D1"/>
    <w:rsid w:val="0023461B"/>
    <w:rsid w:val="00235B09"/>
    <w:rsid w:val="0023603F"/>
    <w:rsid w:val="00236F82"/>
    <w:rsid w:val="002371A9"/>
    <w:rsid w:val="002378DC"/>
    <w:rsid w:val="002423B1"/>
    <w:rsid w:val="00242B3E"/>
    <w:rsid w:val="00242EDF"/>
    <w:rsid w:val="00242F28"/>
    <w:rsid w:val="002441DE"/>
    <w:rsid w:val="00246739"/>
    <w:rsid w:val="00250589"/>
    <w:rsid w:val="0025082F"/>
    <w:rsid w:val="0025408A"/>
    <w:rsid w:val="00255233"/>
    <w:rsid w:val="0025566D"/>
    <w:rsid w:val="002558D4"/>
    <w:rsid w:val="00255C2A"/>
    <w:rsid w:val="002563FD"/>
    <w:rsid w:val="0026147B"/>
    <w:rsid w:val="00261497"/>
    <w:rsid w:val="00262DBC"/>
    <w:rsid w:val="002633FB"/>
    <w:rsid w:val="00263963"/>
    <w:rsid w:val="00264DF7"/>
    <w:rsid w:val="00265B82"/>
    <w:rsid w:val="0026675E"/>
    <w:rsid w:val="00267890"/>
    <w:rsid w:val="0027190A"/>
    <w:rsid w:val="00273905"/>
    <w:rsid w:val="00273E80"/>
    <w:rsid w:val="00276080"/>
    <w:rsid w:val="00277B82"/>
    <w:rsid w:val="00282329"/>
    <w:rsid w:val="0028368B"/>
    <w:rsid w:val="002849F0"/>
    <w:rsid w:val="00285C4A"/>
    <w:rsid w:val="0028712F"/>
    <w:rsid w:val="00287E47"/>
    <w:rsid w:val="002910CD"/>
    <w:rsid w:val="002923B0"/>
    <w:rsid w:val="00293626"/>
    <w:rsid w:val="002944C1"/>
    <w:rsid w:val="002945BD"/>
    <w:rsid w:val="00294ADE"/>
    <w:rsid w:val="00297013"/>
    <w:rsid w:val="002A01BA"/>
    <w:rsid w:val="002A0414"/>
    <w:rsid w:val="002A0678"/>
    <w:rsid w:val="002A482F"/>
    <w:rsid w:val="002B24E6"/>
    <w:rsid w:val="002B2BEC"/>
    <w:rsid w:val="002B4A04"/>
    <w:rsid w:val="002B4DE8"/>
    <w:rsid w:val="002B5A67"/>
    <w:rsid w:val="002B7236"/>
    <w:rsid w:val="002B762F"/>
    <w:rsid w:val="002C0A60"/>
    <w:rsid w:val="002C3C3E"/>
    <w:rsid w:val="002D09CD"/>
    <w:rsid w:val="002D1093"/>
    <w:rsid w:val="002D2237"/>
    <w:rsid w:val="002D2E39"/>
    <w:rsid w:val="002D468E"/>
    <w:rsid w:val="002D54AF"/>
    <w:rsid w:val="002D6A10"/>
    <w:rsid w:val="002D6ECC"/>
    <w:rsid w:val="002E19D2"/>
    <w:rsid w:val="002E3501"/>
    <w:rsid w:val="002E37BB"/>
    <w:rsid w:val="002E669E"/>
    <w:rsid w:val="002E7300"/>
    <w:rsid w:val="002E77B0"/>
    <w:rsid w:val="002F13CE"/>
    <w:rsid w:val="002F3328"/>
    <w:rsid w:val="002F4EF8"/>
    <w:rsid w:val="002F70B0"/>
    <w:rsid w:val="00302E30"/>
    <w:rsid w:val="0030453D"/>
    <w:rsid w:val="00305840"/>
    <w:rsid w:val="0030688A"/>
    <w:rsid w:val="00313A38"/>
    <w:rsid w:val="003142AA"/>
    <w:rsid w:val="00314397"/>
    <w:rsid w:val="00316B2F"/>
    <w:rsid w:val="0032173D"/>
    <w:rsid w:val="00323771"/>
    <w:rsid w:val="00324B65"/>
    <w:rsid w:val="00325783"/>
    <w:rsid w:val="0032677C"/>
    <w:rsid w:val="0032755C"/>
    <w:rsid w:val="0033043B"/>
    <w:rsid w:val="00330533"/>
    <w:rsid w:val="00330EC1"/>
    <w:rsid w:val="00334389"/>
    <w:rsid w:val="00335169"/>
    <w:rsid w:val="00335558"/>
    <w:rsid w:val="0033556A"/>
    <w:rsid w:val="003377E1"/>
    <w:rsid w:val="003518B0"/>
    <w:rsid w:val="0035354C"/>
    <w:rsid w:val="003554F8"/>
    <w:rsid w:val="00356D19"/>
    <w:rsid w:val="003578FC"/>
    <w:rsid w:val="00360002"/>
    <w:rsid w:val="0036095F"/>
    <w:rsid w:val="00363738"/>
    <w:rsid w:val="00364478"/>
    <w:rsid w:val="00364A75"/>
    <w:rsid w:val="00370092"/>
    <w:rsid w:val="00370B8B"/>
    <w:rsid w:val="003739E1"/>
    <w:rsid w:val="003741BB"/>
    <w:rsid w:val="00374ED0"/>
    <w:rsid w:val="003753A1"/>
    <w:rsid w:val="00375657"/>
    <w:rsid w:val="0038026E"/>
    <w:rsid w:val="00380C72"/>
    <w:rsid w:val="003815B0"/>
    <w:rsid w:val="0038244B"/>
    <w:rsid w:val="00385993"/>
    <w:rsid w:val="00386B0D"/>
    <w:rsid w:val="00387372"/>
    <w:rsid w:val="00390E89"/>
    <w:rsid w:val="00390FC0"/>
    <w:rsid w:val="00391909"/>
    <w:rsid w:val="00391BA1"/>
    <w:rsid w:val="00392164"/>
    <w:rsid w:val="00394C36"/>
    <w:rsid w:val="003961FF"/>
    <w:rsid w:val="00397317"/>
    <w:rsid w:val="0039763D"/>
    <w:rsid w:val="00397A06"/>
    <w:rsid w:val="003A04AB"/>
    <w:rsid w:val="003A2040"/>
    <w:rsid w:val="003A26D7"/>
    <w:rsid w:val="003A3DA6"/>
    <w:rsid w:val="003A5AF9"/>
    <w:rsid w:val="003A5E90"/>
    <w:rsid w:val="003A6002"/>
    <w:rsid w:val="003A6066"/>
    <w:rsid w:val="003A62EF"/>
    <w:rsid w:val="003A69C6"/>
    <w:rsid w:val="003A7F49"/>
    <w:rsid w:val="003B0DE3"/>
    <w:rsid w:val="003B1301"/>
    <w:rsid w:val="003B17E9"/>
    <w:rsid w:val="003B293D"/>
    <w:rsid w:val="003B39BA"/>
    <w:rsid w:val="003B49F5"/>
    <w:rsid w:val="003B4C83"/>
    <w:rsid w:val="003B7321"/>
    <w:rsid w:val="003C03FC"/>
    <w:rsid w:val="003C0888"/>
    <w:rsid w:val="003C1274"/>
    <w:rsid w:val="003C15BB"/>
    <w:rsid w:val="003C25DB"/>
    <w:rsid w:val="003C348D"/>
    <w:rsid w:val="003C4BE4"/>
    <w:rsid w:val="003C61F4"/>
    <w:rsid w:val="003C74B3"/>
    <w:rsid w:val="003D069D"/>
    <w:rsid w:val="003D12D6"/>
    <w:rsid w:val="003D14D6"/>
    <w:rsid w:val="003D1E0E"/>
    <w:rsid w:val="003D2D09"/>
    <w:rsid w:val="003D3AF5"/>
    <w:rsid w:val="003D46BD"/>
    <w:rsid w:val="003D4FB2"/>
    <w:rsid w:val="003E0635"/>
    <w:rsid w:val="003E1478"/>
    <w:rsid w:val="003E23DD"/>
    <w:rsid w:val="003E2641"/>
    <w:rsid w:val="003E3A78"/>
    <w:rsid w:val="003E43CC"/>
    <w:rsid w:val="003E4795"/>
    <w:rsid w:val="003E6504"/>
    <w:rsid w:val="003F0894"/>
    <w:rsid w:val="003F317C"/>
    <w:rsid w:val="003F3962"/>
    <w:rsid w:val="003F3F47"/>
    <w:rsid w:val="003F4314"/>
    <w:rsid w:val="003F637F"/>
    <w:rsid w:val="004046E4"/>
    <w:rsid w:val="0040472D"/>
    <w:rsid w:val="004053C4"/>
    <w:rsid w:val="004054E9"/>
    <w:rsid w:val="00406CEC"/>
    <w:rsid w:val="00407CE4"/>
    <w:rsid w:val="0041145C"/>
    <w:rsid w:val="00411F78"/>
    <w:rsid w:val="004140B2"/>
    <w:rsid w:val="0041413E"/>
    <w:rsid w:val="00414A77"/>
    <w:rsid w:val="004152FA"/>
    <w:rsid w:val="004176D1"/>
    <w:rsid w:val="00417844"/>
    <w:rsid w:val="00422627"/>
    <w:rsid w:val="00422A47"/>
    <w:rsid w:val="004277B2"/>
    <w:rsid w:val="00427A97"/>
    <w:rsid w:val="004325F6"/>
    <w:rsid w:val="0043482B"/>
    <w:rsid w:val="0043664F"/>
    <w:rsid w:val="00436C95"/>
    <w:rsid w:val="00436E9E"/>
    <w:rsid w:val="004371B4"/>
    <w:rsid w:val="004405D0"/>
    <w:rsid w:val="004419F9"/>
    <w:rsid w:val="00444170"/>
    <w:rsid w:val="004445B8"/>
    <w:rsid w:val="004446E3"/>
    <w:rsid w:val="0044513F"/>
    <w:rsid w:val="00450D04"/>
    <w:rsid w:val="00451184"/>
    <w:rsid w:val="0045156C"/>
    <w:rsid w:val="0045501E"/>
    <w:rsid w:val="004564CE"/>
    <w:rsid w:val="00457D74"/>
    <w:rsid w:val="00463FDD"/>
    <w:rsid w:val="00464420"/>
    <w:rsid w:val="0046535D"/>
    <w:rsid w:val="00467A48"/>
    <w:rsid w:val="004701A0"/>
    <w:rsid w:val="00470D2F"/>
    <w:rsid w:val="00471BEC"/>
    <w:rsid w:val="00472090"/>
    <w:rsid w:val="004727C2"/>
    <w:rsid w:val="00472C45"/>
    <w:rsid w:val="004732BF"/>
    <w:rsid w:val="00475954"/>
    <w:rsid w:val="004760CF"/>
    <w:rsid w:val="0047718A"/>
    <w:rsid w:val="00480CCD"/>
    <w:rsid w:val="00483517"/>
    <w:rsid w:val="004851FB"/>
    <w:rsid w:val="0048607D"/>
    <w:rsid w:val="00487636"/>
    <w:rsid w:val="0048763E"/>
    <w:rsid w:val="004929B5"/>
    <w:rsid w:val="00495B24"/>
    <w:rsid w:val="004A0BE1"/>
    <w:rsid w:val="004A213D"/>
    <w:rsid w:val="004A2F7D"/>
    <w:rsid w:val="004A36E9"/>
    <w:rsid w:val="004A5FF3"/>
    <w:rsid w:val="004B045A"/>
    <w:rsid w:val="004B0C1B"/>
    <w:rsid w:val="004B5B7F"/>
    <w:rsid w:val="004B7C28"/>
    <w:rsid w:val="004C0A4F"/>
    <w:rsid w:val="004C1D41"/>
    <w:rsid w:val="004C2B4E"/>
    <w:rsid w:val="004C4C8E"/>
    <w:rsid w:val="004C54F0"/>
    <w:rsid w:val="004C6015"/>
    <w:rsid w:val="004C61C5"/>
    <w:rsid w:val="004C7D3C"/>
    <w:rsid w:val="004D0736"/>
    <w:rsid w:val="004D0C27"/>
    <w:rsid w:val="004D3737"/>
    <w:rsid w:val="004D5F6F"/>
    <w:rsid w:val="004D75DF"/>
    <w:rsid w:val="004E0ADC"/>
    <w:rsid w:val="004E1298"/>
    <w:rsid w:val="004E3827"/>
    <w:rsid w:val="004E3DEE"/>
    <w:rsid w:val="004E5C35"/>
    <w:rsid w:val="004E6BD1"/>
    <w:rsid w:val="004E7CEC"/>
    <w:rsid w:val="004F147F"/>
    <w:rsid w:val="004F1744"/>
    <w:rsid w:val="004F222D"/>
    <w:rsid w:val="004F42DE"/>
    <w:rsid w:val="004F4703"/>
    <w:rsid w:val="004F4954"/>
    <w:rsid w:val="004F7788"/>
    <w:rsid w:val="004F78FA"/>
    <w:rsid w:val="00500275"/>
    <w:rsid w:val="00501B8E"/>
    <w:rsid w:val="00502A48"/>
    <w:rsid w:val="00503715"/>
    <w:rsid w:val="00503DCF"/>
    <w:rsid w:val="00504544"/>
    <w:rsid w:val="005052A9"/>
    <w:rsid w:val="00510A1F"/>
    <w:rsid w:val="005144BA"/>
    <w:rsid w:val="00514BBE"/>
    <w:rsid w:val="005176E8"/>
    <w:rsid w:val="00517736"/>
    <w:rsid w:val="00517B42"/>
    <w:rsid w:val="0052043F"/>
    <w:rsid w:val="00520C9E"/>
    <w:rsid w:val="0052205A"/>
    <w:rsid w:val="00522A30"/>
    <w:rsid w:val="00523011"/>
    <w:rsid w:val="00523D86"/>
    <w:rsid w:val="005240C3"/>
    <w:rsid w:val="00524C76"/>
    <w:rsid w:val="00527BC9"/>
    <w:rsid w:val="00530CFA"/>
    <w:rsid w:val="005312B9"/>
    <w:rsid w:val="005335AB"/>
    <w:rsid w:val="005357CA"/>
    <w:rsid w:val="005364E4"/>
    <w:rsid w:val="00540F49"/>
    <w:rsid w:val="00541579"/>
    <w:rsid w:val="005428C9"/>
    <w:rsid w:val="00544F4E"/>
    <w:rsid w:val="00547924"/>
    <w:rsid w:val="00547B28"/>
    <w:rsid w:val="00547E01"/>
    <w:rsid w:val="005516C6"/>
    <w:rsid w:val="005520F5"/>
    <w:rsid w:val="005537D1"/>
    <w:rsid w:val="00556387"/>
    <w:rsid w:val="00556691"/>
    <w:rsid w:val="00557FDD"/>
    <w:rsid w:val="0056162A"/>
    <w:rsid w:val="00561A41"/>
    <w:rsid w:val="00562355"/>
    <w:rsid w:val="005639DB"/>
    <w:rsid w:val="00563B23"/>
    <w:rsid w:val="005647F9"/>
    <w:rsid w:val="005659A6"/>
    <w:rsid w:val="00567310"/>
    <w:rsid w:val="00571399"/>
    <w:rsid w:val="00574494"/>
    <w:rsid w:val="00574B43"/>
    <w:rsid w:val="00574E86"/>
    <w:rsid w:val="0057617E"/>
    <w:rsid w:val="0058122C"/>
    <w:rsid w:val="005840FA"/>
    <w:rsid w:val="00584B65"/>
    <w:rsid w:val="00591A48"/>
    <w:rsid w:val="00591E66"/>
    <w:rsid w:val="00595612"/>
    <w:rsid w:val="00596183"/>
    <w:rsid w:val="005965E6"/>
    <w:rsid w:val="00596CEA"/>
    <w:rsid w:val="00597AB0"/>
    <w:rsid w:val="00597C9F"/>
    <w:rsid w:val="005A11D8"/>
    <w:rsid w:val="005A1477"/>
    <w:rsid w:val="005A2182"/>
    <w:rsid w:val="005A4C9A"/>
    <w:rsid w:val="005A5A17"/>
    <w:rsid w:val="005A68CC"/>
    <w:rsid w:val="005A77F6"/>
    <w:rsid w:val="005A7F13"/>
    <w:rsid w:val="005B031B"/>
    <w:rsid w:val="005B2255"/>
    <w:rsid w:val="005B2ED6"/>
    <w:rsid w:val="005B2F0B"/>
    <w:rsid w:val="005B3B21"/>
    <w:rsid w:val="005B6A5E"/>
    <w:rsid w:val="005B7DE5"/>
    <w:rsid w:val="005C0AFC"/>
    <w:rsid w:val="005C2FD2"/>
    <w:rsid w:val="005C45C2"/>
    <w:rsid w:val="005C77E5"/>
    <w:rsid w:val="005D07A3"/>
    <w:rsid w:val="005D2D7F"/>
    <w:rsid w:val="005D31B7"/>
    <w:rsid w:val="005D3FCF"/>
    <w:rsid w:val="005E03E7"/>
    <w:rsid w:val="005E2072"/>
    <w:rsid w:val="005E3D88"/>
    <w:rsid w:val="005E7D70"/>
    <w:rsid w:val="005F14D4"/>
    <w:rsid w:val="005F1ED4"/>
    <w:rsid w:val="005F2AD5"/>
    <w:rsid w:val="005F443E"/>
    <w:rsid w:val="005F5390"/>
    <w:rsid w:val="005F53C8"/>
    <w:rsid w:val="005F64F7"/>
    <w:rsid w:val="005F7D0C"/>
    <w:rsid w:val="00600559"/>
    <w:rsid w:val="006009DE"/>
    <w:rsid w:val="006020C9"/>
    <w:rsid w:val="006062D7"/>
    <w:rsid w:val="00610243"/>
    <w:rsid w:val="00611A3B"/>
    <w:rsid w:val="00613332"/>
    <w:rsid w:val="0061336E"/>
    <w:rsid w:val="00614203"/>
    <w:rsid w:val="00615893"/>
    <w:rsid w:val="00615A5C"/>
    <w:rsid w:val="00616179"/>
    <w:rsid w:val="0061743A"/>
    <w:rsid w:val="00620151"/>
    <w:rsid w:val="00621F5C"/>
    <w:rsid w:val="006224F5"/>
    <w:rsid w:val="006233D0"/>
    <w:rsid w:val="0062373A"/>
    <w:rsid w:val="00623B37"/>
    <w:rsid w:val="00623FAF"/>
    <w:rsid w:val="00625E7A"/>
    <w:rsid w:val="00625EFC"/>
    <w:rsid w:val="00626B38"/>
    <w:rsid w:val="006278B2"/>
    <w:rsid w:val="00630F8D"/>
    <w:rsid w:val="00632022"/>
    <w:rsid w:val="006326D4"/>
    <w:rsid w:val="00633D7A"/>
    <w:rsid w:val="0063406D"/>
    <w:rsid w:val="00637DF7"/>
    <w:rsid w:val="006409F8"/>
    <w:rsid w:val="00640E53"/>
    <w:rsid w:val="006410C8"/>
    <w:rsid w:val="00641D86"/>
    <w:rsid w:val="006420C8"/>
    <w:rsid w:val="00642202"/>
    <w:rsid w:val="00642F6E"/>
    <w:rsid w:val="00643804"/>
    <w:rsid w:val="00643E67"/>
    <w:rsid w:val="00644B19"/>
    <w:rsid w:val="00644BCC"/>
    <w:rsid w:val="00647380"/>
    <w:rsid w:val="006475C8"/>
    <w:rsid w:val="0064787C"/>
    <w:rsid w:val="00647CDA"/>
    <w:rsid w:val="00650956"/>
    <w:rsid w:val="00653B65"/>
    <w:rsid w:val="006560BD"/>
    <w:rsid w:val="00657759"/>
    <w:rsid w:val="00663BB5"/>
    <w:rsid w:val="006640ED"/>
    <w:rsid w:val="00665CD2"/>
    <w:rsid w:val="006673CA"/>
    <w:rsid w:val="0067100C"/>
    <w:rsid w:val="00671B6B"/>
    <w:rsid w:val="00671BD1"/>
    <w:rsid w:val="00671D34"/>
    <w:rsid w:val="0067435D"/>
    <w:rsid w:val="00676079"/>
    <w:rsid w:val="0067662E"/>
    <w:rsid w:val="00676CBE"/>
    <w:rsid w:val="00676EE4"/>
    <w:rsid w:val="006779B5"/>
    <w:rsid w:val="00677A2C"/>
    <w:rsid w:val="006804C9"/>
    <w:rsid w:val="0068073B"/>
    <w:rsid w:val="00680E23"/>
    <w:rsid w:val="006811E7"/>
    <w:rsid w:val="00682F93"/>
    <w:rsid w:val="00683DED"/>
    <w:rsid w:val="006855EF"/>
    <w:rsid w:val="006863B5"/>
    <w:rsid w:val="0068697D"/>
    <w:rsid w:val="00687815"/>
    <w:rsid w:val="0069246F"/>
    <w:rsid w:val="00692753"/>
    <w:rsid w:val="0069369A"/>
    <w:rsid w:val="00694ECD"/>
    <w:rsid w:val="006953ED"/>
    <w:rsid w:val="006971E4"/>
    <w:rsid w:val="006A1312"/>
    <w:rsid w:val="006A1F5C"/>
    <w:rsid w:val="006A2976"/>
    <w:rsid w:val="006A490B"/>
    <w:rsid w:val="006A64BD"/>
    <w:rsid w:val="006B058F"/>
    <w:rsid w:val="006B1388"/>
    <w:rsid w:val="006B279E"/>
    <w:rsid w:val="006B6174"/>
    <w:rsid w:val="006B65FF"/>
    <w:rsid w:val="006C1A7B"/>
    <w:rsid w:val="006C1DDA"/>
    <w:rsid w:val="006C2C93"/>
    <w:rsid w:val="006C3015"/>
    <w:rsid w:val="006C3665"/>
    <w:rsid w:val="006D1EAC"/>
    <w:rsid w:val="006D2C7D"/>
    <w:rsid w:val="006D2D28"/>
    <w:rsid w:val="006D2EB4"/>
    <w:rsid w:val="006D432A"/>
    <w:rsid w:val="006D63A8"/>
    <w:rsid w:val="006D65AD"/>
    <w:rsid w:val="006D7831"/>
    <w:rsid w:val="006E2C38"/>
    <w:rsid w:val="006E4091"/>
    <w:rsid w:val="006E4193"/>
    <w:rsid w:val="006E426D"/>
    <w:rsid w:val="006E4366"/>
    <w:rsid w:val="006E4CE5"/>
    <w:rsid w:val="006F0D38"/>
    <w:rsid w:val="006F37C5"/>
    <w:rsid w:val="006F39EF"/>
    <w:rsid w:val="006F5367"/>
    <w:rsid w:val="006F565D"/>
    <w:rsid w:val="006F5DC9"/>
    <w:rsid w:val="006F6E53"/>
    <w:rsid w:val="006F799D"/>
    <w:rsid w:val="00701271"/>
    <w:rsid w:val="007015F2"/>
    <w:rsid w:val="0070348D"/>
    <w:rsid w:val="0070351C"/>
    <w:rsid w:val="00703BFE"/>
    <w:rsid w:val="007048C6"/>
    <w:rsid w:val="0070540F"/>
    <w:rsid w:val="00706CE8"/>
    <w:rsid w:val="00706D06"/>
    <w:rsid w:val="00707A92"/>
    <w:rsid w:val="00710A9E"/>
    <w:rsid w:val="00712DAE"/>
    <w:rsid w:val="0071366F"/>
    <w:rsid w:val="00713FC4"/>
    <w:rsid w:val="0071527C"/>
    <w:rsid w:val="0071672E"/>
    <w:rsid w:val="0071695B"/>
    <w:rsid w:val="0071778B"/>
    <w:rsid w:val="00717F40"/>
    <w:rsid w:val="0072013D"/>
    <w:rsid w:val="007209F0"/>
    <w:rsid w:val="00721406"/>
    <w:rsid w:val="007214C4"/>
    <w:rsid w:val="00723A72"/>
    <w:rsid w:val="00724F8A"/>
    <w:rsid w:val="00727862"/>
    <w:rsid w:val="00731580"/>
    <w:rsid w:val="0073198C"/>
    <w:rsid w:val="00732495"/>
    <w:rsid w:val="00732886"/>
    <w:rsid w:val="00732E7E"/>
    <w:rsid w:val="00733C6E"/>
    <w:rsid w:val="00734469"/>
    <w:rsid w:val="007348E7"/>
    <w:rsid w:val="007355FF"/>
    <w:rsid w:val="00735D5B"/>
    <w:rsid w:val="007379E9"/>
    <w:rsid w:val="00737BD3"/>
    <w:rsid w:val="00740C05"/>
    <w:rsid w:val="00740CC5"/>
    <w:rsid w:val="00740EC4"/>
    <w:rsid w:val="00741868"/>
    <w:rsid w:val="00743669"/>
    <w:rsid w:val="0074425E"/>
    <w:rsid w:val="00744A6C"/>
    <w:rsid w:val="007453A1"/>
    <w:rsid w:val="007454C1"/>
    <w:rsid w:val="00747571"/>
    <w:rsid w:val="007500A9"/>
    <w:rsid w:val="00753F40"/>
    <w:rsid w:val="00754776"/>
    <w:rsid w:val="00756E8E"/>
    <w:rsid w:val="00760445"/>
    <w:rsid w:val="00760DC3"/>
    <w:rsid w:val="00761467"/>
    <w:rsid w:val="00762324"/>
    <w:rsid w:val="007625AB"/>
    <w:rsid w:val="00765D2D"/>
    <w:rsid w:val="00770529"/>
    <w:rsid w:val="007717CC"/>
    <w:rsid w:val="007728B4"/>
    <w:rsid w:val="00773558"/>
    <w:rsid w:val="007746B9"/>
    <w:rsid w:val="00774D36"/>
    <w:rsid w:val="00775D7B"/>
    <w:rsid w:val="007767E6"/>
    <w:rsid w:val="007768F5"/>
    <w:rsid w:val="0077794E"/>
    <w:rsid w:val="0078008B"/>
    <w:rsid w:val="00781061"/>
    <w:rsid w:val="00785E7D"/>
    <w:rsid w:val="00787551"/>
    <w:rsid w:val="0079049B"/>
    <w:rsid w:val="00792617"/>
    <w:rsid w:val="007933F1"/>
    <w:rsid w:val="00793F21"/>
    <w:rsid w:val="007946A0"/>
    <w:rsid w:val="00794714"/>
    <w:rsid w:val="00795E40"/>
    <w:rsid w:val="00796FA7"/>
    <w:rsid w:val="0079784B"/>
    <w:rsid w:val="007A3ABD"/>
    <w:rsid w:val="007A4CCE"/>
    <w:rsid w:val="007A5949"/>
    <w:rsid w:val="007A6451"/>
    <w:rsid w:val="007A7547"/>
    <w:rsid w:val="007A77AE"/>
    <w:rsid w:val="007B18E4"/>
    <w:rsid w:val="007B2285"/>
    <w:rsid w:val="007B232C"/>
    <w:rsid w:val="007B4143"/>
    <w:rsid w:val="007B70D8"/>
    <w:rsid w:val="007B740D"/>
    <w:rsid w:val="007B790D"/>
    <w:rsid w:val="007B7ED9"/>
    <w:rsid w:val="007C0530"/>
    <w:rsid w:val="007C3586"/>
    <w:rsid w:val="007C452B"/>
    <w:rsid w:val="007C472C"/>
    <w:rsid w:val="007C63BD"/>
    <w:rsid w:val="007C7791"/>
    <w:rsid w:val="007D114E"/>
    <w:rsid w:val="007D3C68"/>
    <w:rsid w:val="007D427D"/>
    <w:rsid w:val="007D453E"/>
    <w:rsid w:val="007D476F"/>
    <w:rsid w:val="007D4EBA"/>
    <w:rsid w:val="007D5F94"/>
    <w:rsid w:val="007E220C"/>
    <w:rsid w:val="007E3531"/>
    <w:rsid w:val="007E5DD3"/>
    <w:rsid w:val="007E76C7"/>
    <w:rsid w:val="007E7ED6"/>
    <w:rsid w:val="007F2335"/>
    <w:rsid w:val="007F3450"/>
    <w:rsid w:val="007F3E86"/>
    <w:rsid w:val="007F418C"/>
    <w:rsid w:val="007F442B"/>
    <w:rsid w:val="007F619F"/>
    <w:rsid w:val="007F6E38"/>
    <w:rsid w:val="00801976"/>
    <w:rsid w:val="008019CE"/>
    <w:rsid w:val="00801A9D"/>
    <w:rsid w:val="00801EC2"/>
    <w:rsid w:val="00803A0A"/>
    <w:rsid w:val="00804733"/>
    <w:rsid w:val="008079F4"/>
    <w:rsid w:val="00807C96"/>
    <w:rsid w:val="00807DED"/>
    <w:rsid w:val="00810162"/>
    <w:rsid w:val="008106FB"/>
    <w:rsid w:val="00813712"/>
    <w:rsid w:val="00814DD2"/>
    <w:rsid w:val="008168AD"/>
    <w:rsid w:val="008172C9"/>
    <w:rsid w:val="00817CE5"/>
    <w:rsid w:val="00821B68"/>
    <w:rsid w:val="00822DFD"/>
    <w:rsid w:val="00822EA1"/>
    <w:rsid w:val="008246A2"/>
    <w:rsid w:val="00824829"/>
    <w:rsid w:val="00826414"/>
    <w:rsid w:val="0082775F"/>
    <w:rsid w:val="008349A7"/>
    <w:rsid w:val="00835917"/>
    <w:rsid w:val="00835996"/>
    <w:rsid w:val="00835A94"/>
    <w:rsid w:val="00837512"/>
    <w:rsid w:val="00837BAB"/>
    <w:rsid w:val="00845F4D"/>
    <w:rsid w:val="00846908"/>
    <w:rsid w:val="00846CFA"/>
    <w:rsid w:val="00847363"/>
    <w:rsid w:val="00851C28"/>
    <w:rsid w:val="0085239E"/>
    <w:rsid w:val="0085251E"/>
    <w:rsid w:val="0085414B"/>
    <w:rsid w:val="00857A64"/>
    <w:rsid w:val="0086338A"/>
    <w:rsid w:val="008635B8"/>
    <w:rsid w:val="00864A9E"/>
    <w:rsid w:val="00870197"/>
    <w:rsid w:val="00870340"/>
    <w:rsid w:val="00870401"/>
    <w:rsid w:val="0087041A"/>
    <w:rsid w:val="00871ABA"/>
    <w:rsid w:val="0087343E"/>
    <w:rsid w:val="008747CD"/>
    <w:rsid w:val="00875CCC"/>
    <w:rsid w:val="00875CCD"/>
    <w:rsid w:val="00875CF4"/>
    <w:rsid w:val="008772D9"/>
    <w:rsid w:val="00880939"/>
    <w:rsid w:val="00882C26"/>
    <w:rsid w:val="00882CF8"/>
    <w:rsid w:val="00882D69"/>
    <w:rsid w:val="00883E75"/>
    <w:rsid w:val="00885DBD"/>
    <w:rsid w:val="008871E8"/>
    <w:rsid w:val="00887760"/>
    <w:rsid w:val="00890683"/>
    <w:rsid w:val="00890BC9"/>
    <w:rsid w:val="00890E94"/>
    <w:rsid w:val="00893984"/>
    <w:rsid w:val="008941E2"/>
    <w:rsid w:val="008954B9"/>
    <w:rsid w:val="00897F3C"/>
    <w:rsid w:val="008A4A03"/>
    <w:rsid w:val="008A4B68"/>
    <w:rsid w:val="008A7DA8"/>
    <w:rsid w:val="008B10F0"/>
    <w:rsid w:val="008B1408"/>
    <w:rsid w:val="008B2BF5"/>
    <w:rsid w:val="008B40FA"/>
    <w:rsid w:val="008B442F"/>
    <w:rsid w:val="008B4EEE"/>
    <w:rsid w:val="008B733A"/>
    <w:rsid w:val="008B754A"/>
    <w:rsid w:val="008C01B9"/>
    <w:rsid w:val="008C0F47"/>
    <w:rsid w:val="008C6389"/>
    <w:rsid w:val="008C63BF"/>
    <w:rsid w:val="008C7B2F"/>
    <w:rsid w:val="008C7FDD"/>
    <w:rsid w:val="008D0176"/>
    <w:rsid w:val="008D1E64"/>
    <w:rsid w:val="008D2902"/>
    <w:rsid w:val="008D3594"/>
    <w:rsid w:val="008D4114"/>
    <w:rsid w:val="008E0694"/>
    <w:rsid w:val="008E2E57"/>
    <w:rsid w:val="008E6455"/>
    <w:rsid w:val="008E667C"/>
    <w:rsid w:val="008E779C"/>
    <w:rsid w:val="008E79D7"/>
    <w:rsid w:val="008E7DF2"/>
    <w:rsid w:val="008F3ABD"/>
    <w:rsid w:val="008F4728"/>
    <w:rsid w:val="008F65A7"/>
    <w:rsid w:val="008F74EC"/>
    <w:rsid w:val="008F78DA"/>
    <w:rsid w:val="008F7F86"/>
    <w:rsid w:val="009005E2"/>
    <w:rsid w:val="00901049"/>
    <w:rsid w:val="0090112F"/>
    <w:rsid w:val="009057FB"/>
    <w:rsid w:val="00913317"/>
    <w:rsid w:val="00913936"/>
    <w:rsid w:val="00913FDA"/>
    <w:rsid w:val="00916D17"/>
    <w:rsid w:val="009171EB"/>
    <w:rsid w:val="00920D12"/>
    <w:rsid w:val="009235A2"/>
    <w:rsid w:val="00923D99"/>
    <w:rsid w:val="009240EB"/>
    <w:rsid w:val="00924EB7"/>
    <w:rsid w:val="0092555A"/>
    <w:rsid w:val="00926DCA"/>
    <w:rsid w:val="0092743C"/>
    <w:rsid w:val="009275C7"/>
    <w:rsid w:val="00927B55"/>
    <w:rsid w:val="00930834"/>
    <w:rsid w:val="009308FB"/>
    <w:rsid w:val="009316F2"/>
    <w:rsid w:val="00934652"/>
    <w:rsid w:val="0093527D"/>
    <w:rsid w:val="009354A2"/>
    <w:rsid w:val="00936A96"/>
    <w:rsid w:val="0094098B"/>
    <w:rsid w:val="00941927"/>
    <w:rsid w:val="00941FC7"/>
    <w:rsid w:val="00943A2F"/>
    <w:rsid w:val="00944F49"/>
    <w:rsid w:val="0094578C"/>
    <w:rsid w:val="009465D6"/>
    <w:rsid w:val="00946CAB"/>
    <w:rsid w:val="00951493"/>
    <w:rsid w:val="009528A4"/>
    <w:rsid w:val="009533FC"/>
    <w:rsid w:val="009546AA"/>
    <w:rsid w:val="00956747"/>
    <w:rsid w:val="00957605"/>
    <w:rsid w:val="00960AD0"/>
    <w:rsid w:val="00965C93"/>
    <w:rsid w:val="00965E32"/>
    <w:rsid w:val="00966B8F"/>
    <w:rsid w:val="00970196"/>
    <w:rsid w:val="00971AD2"/>
    <w:rsid w:val="00972B10"/>
    <w:rsid w:val="00972BE8"/>
    <w:rsid w:val="00973D5B"/>
    <w:rsid w:val="00973F1A"/>
    <w:rsid w:val="00974C0E"/>
    <w:rsid w:val="0097638A"/>
    <w:rsid w:val="009800CD"/>
    <w:rsid w:val="00981D93"/>
    <w:rsid w:val="009827A2"/>
    <w:rsid w:val="009827D4"/>
    <w:rsid w:val="00983257"/>
    <w:rsid w:val="00983598"/>
    <w:rsid w:val="00983C15"/>
    <w:rsid w:val="00983C92"/>
    <w:rsid w:val="0098418C"/>
    <w:rsid w:val="00984FCC"/>
    <w:rsid w:val="00985975"/>
    <w:rsid w:val="00985A56"/>
    <w:rsid w:val="0098653F"/>
    <w:rsid w:val="00990ADF"/>
    <w:rsid w:val="00990AF5"/>
    <w:rsid w:val="00990F79"/>
    <w:rsid w:val="00990FD6"/>
    <w:rsid w:val="00991510"/>
    <w:rsid w:val="0099352E"/>
    <w:rsid w:val="00994434"/>
    <w:rsid w:val="00996913"/>
    <w:rsid w:val="009969C9"/>
    <w:rsid w:val="00997AF8"/>
    <w:rsid w:val="009A12F0"/>
    <w:rsid w:val="009A2ACC"/>
    <w:rsid w:val="009A43AF"/>
    <w:rsid w:val="009A47C4"/>
    <w:rsid w:val="009A539F"/>
    <w:rsid w:val="009A7EF4"/>
    <w:rsid w:val="009B3232"/>
    <w:rsid w:val="009B3F27"/>
    <w:rsid w:val="009B6898"/>
    <w:rsid w:val="009B7262"/>
    <w:rsid w:val="009B7CDE"/>
    <w:rsid w:val="009B7EE6"/>
    <w:rsid w:val="009C21C4"/>
    <w:rsid w:val="009C29D0"/>
    <w:rsid w:val="009C3B55"/>
    <w:rsid w:val="009C3DA1"/>
    <w:rsid w:val="009C4B40"/>
    <w:rsid w:val="009C4EF3"/>
    <w:rsid w:val="009C51A6"/>
    <w:rsid w:val="009C59A0"/>
    <w:rsid w:val="009C6E39"/>
    <w:rsid w:val="009D246E"/>
    <w:rsid w:val="009D27A0"/>
    <w:rsid w:val="009D762C"/>
    <w:rsid w:val="009E2F4C"/>
    <w:rsid w:val="009E3A6D"/>
    <w:rsid w:val="009E4228"/>
    <w:rsid w:val="009E5E8F"/>
    <w:rsid w:val="009E68B2"/>
    <w:rsid w:val="009E74B8"/>
    <w:rsid w:val="009E772B"/>
    <w:rsid w:val="009E7879"/>
    <w:rsid w:val="009F000F"/>
    <w:rsid w:val="009F12C9"/>
    <w:rsid w:val="009F2602"/>
    <w:rsid w:val="009F2F53"/>
    <w:rsid w:val="009F4229"/>
    <w:rsid w:val="009F4381"/>
    <w:rsid w:val="009F50DF"/>
    <w:rsid w:val="009F73E0"/>
    <w:rsid w:val="009F7EAD"/>
    <w:rsid w:val="00A0373C"/>
    <w:rsid w:val="00A03A5B"/>
    <w:rsid w:val="00A05E78"/>
    <w:rsid w:val="00A06887"/>
    <w:rsid w:val="00A06FA8"/>
    <w:rsid w:val="00A07FAE"/>
    <w:rsid w:val="00A10613"/>
    <w:rsid w:val="00A107CF"/>
    <w:rsid w:val="00A10A6E"/>
    <w:rsid w:val="00A11493"/>
    <w:rsid w:val="00A1203C"/>
    <w:rsid w:val="00A14099"/>
    <w:rsid w:val="00A14EAC"/>
    <w:rsid w:val="00A15B5E"/>
    <w:rsid w:val="00A16978"/>
    <w:rsid w:val="00A1762C"/>
    <w:rsid w:val="00A17DEC"/>
    <w:rsid w:val="00A20188"/>
    <w:rsid w:val="00A23BB3"/>
    <w:rsid w:val="00A24167"/>
    <w:rsid w:val="00A252C3"/>
    <w:rsid w:val="00A2537D"/>
    <w:rsid w:val="00A25D9E"/>
    <w:rsid w:val="00A27921"/>
    <w:rsid w:val="00A27EB2"/>
    <w:rsid w:val="00A30647"/>
    <w:rsid w:val="00A30B3A"/>
    <w:rsid w:val="00A33D6A"/>
    <w:rsid w:val="00A35676"/>
    <w:rsid w:val="00A3574D"/>
    <w:rsid w:val="00A35E9C"/>
    <w:rsid w:val="00A35F56"/>
    <w:rsid w:val="00A40C82"/>
    <w:rsid w:val="00A424D1"/>
    <w:rsid w:val="00A42762"/>
    <w:rsid w:val="00A42C1C"/>
    <w:rsid w:val="00A43558"/>
    <w:rsid w:val="00A43A1B"/>
    <w:rsid w:val="00A44629"/>
    <w:rsid w:val="00A4483D"/>
    <w:rsid w:val="00A46042"/>
    <w:rsid w:val="00A46104"/>
    <w:rsid w:val="00A53241"/>
    <w:rsid w:val="00A536D9"/>
    <w:rsid w:val="00A54650"/>
    <w:rsid w:val="00A56C82"/>
    <w:rsid w:val="00A56E72"/>
    <w:rsid w:val="00A5773F"/>
    <w:rsid w:val="00A578BB"/>
    <w:rsid w:val="00A57D00"/>
    <w:rsid w:val="00A6120D"/>
    <w:rsid w:val="00A6395E"/>
    <w:rsid w:val="00A642BB"/>
    <w:rsid w:val="00A64E5F"/>
    <w:rsid w:val="00A64FD2"/>
    <w:rsid w:val="00A65C71"/>
    <w:rsid w:val="00A66636"/>
    <w:rsid w:val="00A67B60"/>
    <w:rsid w:val="00A67DFF"/>
    <w:rsid w:val="00A714D8"/>
    <w:rsid w:val="00A71C06"/>
    <w:rsid w:val="00A7270E"/>
    <w:rsid w:val="00A742A7"/>
    <w:rsid w:val="00A743A4"/>
    <w:rsid w:val="00A74455"/>
    <w:rsid w:val="00A7649C"/>
    <w:rsid w:val="00A7762C"/>
    <w:rsid w:val="00A823D8"/>
    <w:rsid w:val="00A82581"/>
    <w:rsid w:val="00A82973"/>
    <w:rsid w:val="00A832E4"/>
    <w:rsid w:val="00A854A3"/>
    <w:rsid w:val="00A904D8"/>
    <w:rsid w:val="00A90DAB"/>
    <w:rsid w:val="00A91E72"/>
    <w:rsid w:val="00A91F2B"/>
    <w:rsid w:val="00A92336"/>
    <w:rsid w:val="00A93B4D"/>
    <w:rsid w:val="00A940BC"/>
    <w:rsid w:val="00A94589"/>
    <w:rsid w:val="00A9495D"/>
    <w:rsid w:val="00A961A8"/>
    <w:rsid w:val="00A97B81"/>
    <w:rsid w:val="00AA0B2C"/>
    <w:rsid w:val="00AA1B80"/>
    <w:rsid w:val="00AA2467"/>
    <w:rsid w:val="00AA2A73"/>
    <w:rsid w:val="00AA2AD4"/>
    <w:rsid w:val="00AA2F6D"/>
    <w:rsid w:val="00AA30DE"/>
    <w:rsid w:val="00AA4F0B"/>
    <w:rsid w:val="00AA5FCB"/>
    <w:rsid w:val="00AA6687"/>
    <w:rsid w:val="00AB0F9D"/>
    <w:rsid w:val="00AB1CBB"/>
    <w:rsid w:val="00AB4DD1"/>
    <w:rsid w:val="00AB68E1"/>
    <w:rsid w:val="00AC0593"/>
    <w:rsid w:val="00AC21FA"/>
    <w:rsid w:val="00AC3B72"/>
    <w:rsid w:val="00AC5B1E"/>
    <w:rsid w:val="00AC62A9"/>
    <w:rsid w:val="00AC6A43"/>
    <w:rsid w:val="00AD1559"/>
    <w:rsid w:val="00AD309B"/>
    <w:rsid w:val="00AD4F4D"/>
    <w:rsid w:val="00AD69E2"/>
    <w:rsid w:val="00AE1F29"/>
    <w:rsid w:val="00AE24D5"/>
    <w:rsid w:val="00AE4342"/>
    <w:rsid w:val="00AE4349"/>
    <w:rsid w:val="00AE5E7F"/>
    <w:rsid w:val="00AE67EF"/>
    <w:rsid w:val="00AE6F9B"/>
    <w:rsid w:val="00AE6FD2"/>
    <w:rsid w:val="00AF0B1E"/>
    <w:rsid w:val="00AF0D06"/>
    <w:rsid w:val="00AF1565"/>
    <w:rsid w:val="00AF2D3A"/>
    <w:rsid w:val="00AF552F"/>
    <w:rsid w:val="00AF5986"/>
    <w:rsid w:val="00B003AD"/>
    <w:rsid w:val="00B032BE"/>
    <w:rsid w:val="00B03744"/>
    <w:rsid w:val="00B03F56"/>
    <w:rsid w:val="00B07BB4"/>
    <w:rsid w:val="00B105C5"/>
    <w:rsid w:val="00B1106F"/>
    <w:rsid w:val="00B123C0"/>
    <w:rsid w:val="00B1260F"/>
    <w:rsid w:val="00B12C47"/>
    <w:rsid w:val="00B14D12"/>
    <w:rsid w:val="00B16840"/>
    <w:rsid w:val="00B207DC"/>
    <w:rsid w:val="00B210E9"/>
    <w:rsid w:val="00B21326"/>
    <w:rsid w:val="00B21405"/>
    <w:rsid w:val="00B228BC"/>
    <w:rsid w:val="00B2623F"/>
    <w:rsid w:val="00B26BC2"/>
    <w:rsid w:val="00B30AE7"/>
    <w:rsid w:val="00B34167"/>
    <w:rsid w:val="00B34186"/>
    <w:rsid w:val="00B34BB3"/>
    <w:rsid w:val="00B37662"/>
    <w:rsid w:val="00B37D64"/>
    <w:rsid w:val="00B40F6F"/>
    <w:rsid w:val="00B431F1"/>
    <w:rsid w:val="00B43DFE"/>
    <w:rsid w:val="00B443D3"/>
    <w:rsid w:val="00B51225"/>
    <w:rsid w:val="00B522B7"/>
    <w:rsid w:val="00B52443"/>
    <w:rsid w:val="00B52911"/>
    <w:rsid w:val="00B55662"/>
    <w:rsid w:val="00B55FF2"/>
    <w:rsid w:val="00B56425"/>
    <w:rsid w:val="00B62DD7"/>
    <w:rsid w:val="00B6373F"/>
    <w:rsid w:val="00B63AF7"/>
    <w:rsid w:val="00B63BAB"/>
    <w:rsid w:val="00B64C9D"/>
    <w:rsid w:val="00B64F66"/>
    <w:rsid w:val="00B65A04"/>
    <w:rsid w:val="00B66037"/>
    <w:rsid w:val="00B67BDA"/>
    <w:rsid w:val="00B72E0A"/>
    <w:rsid w:val="00B778EB"/>
    <w:rsid w:val="00B8065A"/>
    <w:rsid w:val="00B810E9"/>
    <w:rsid w:val="00B819B5"/>
    <w:rsid w:val="00B82739"/>
    <w:rsid w:val="00B82F1E"/>
    <w:rsid w:val="00B83210"/>
    <w:rsid w:val="00B83CAC"/>
    <w:rsid w:val="00B83F60"/>
    <w:rsid w:val="00B84793"/>
    <w:rsid w:val="00B86915"/>
    <w:rsid w:val="00B90134"/>
    <w:rsid w:val="00B90F9A"/>
    <w:rsid w:val="00B91FCC"/>
    <w:rsid w:val="00B92097"/>
    <w:rsid w:val="00B921F9"/>
    <w:rsid w:val="00B93269"/>
    <w:rsid w:val="00B93B03"/>
    <w:rsid w:val="00B950AA"/>
    <w:rsid w:val="00B95671"/>
    <w:rsid w:val="00B9629E"/>
    <w:rsid w:val="00B97095"/>
    <w:rsid w:val="00BA2C87"/>
    <w:rsid w:val="00BA5E3B"/>
    <w:rsid w:val="00BA640B"/>
    <w:rsid w:val="00BA68D3"/>
    <w:rsid w:val="00BB0299"/>
    <w:rsid w:val="00BB105D"/>
    <w:rsid w:val="00BB3759"/>
    <w:rsid w:val="00BB442B"/>
    <w:rsid w:val="00BB52DB"/>
    <w:rsid w:val="00BC0E06"/>
    <w:rsid w:val="00BC1E29"/>
    <w:rsid w:val="00BC29EB"/>
    <w:rsid w:val="00BC3BFC"/>
    <w:rsid w:val="00BD09E7"/>
    <w:rsid w:val="00BD0B59"/>
    <w:rsid w:val="00BD1AC7"/>
    <w:rsid w:val="00BD1FDF"/>
    <w:rsid w:val="00BD2C55"/>
    <w:rsid w:val="00BD3407"/>
    <w:rsid w:val="00BD4E1D"/>
    <w:rsid w:val="00BE0A17"/>
    <w:rsid w:val="00BE11EB"/>
    <w:rsid w:val="00BE172B"/>
    <w:rsid w:val="00BE2936"/>
    <w:rsid w:val="00BE4DC8"/>
    <w:rsid w:val="00BE6199"/>
    <w:rsid w:val="00BE63B2"/>
    <w:rsid w:val="00BE6A50"/>
    <w:rsid w:val="00BE7713"/>
    <w:rsid w:val="00BF0240"/>
    <w:rsid w:val="00BF0899"/>
    <w:rsid w:val="00BF1401"/>
    <w:rsid w:val="00BF1F0C"/>
    <w:rsid w:val="00BF2942"/>
    <w:rsid w:val="00BF3FEC"/>
    <w:rsid w:val="00BF5EC2"/>
    <w:rsid w:val="00BF6A7C"/>
    <w:rsid w:val="00C001D5"/>
    <w:rsid w:val="00C055BF"/>
    <w:rsid w:val="00C063D8"/>
    <w:rsid w:val="00C07C70"/>
    <w:rsid w:val="00C1051E"/>
    <w:rsid w:val="00C108CC"/>
    <w:rsid w:val="00C10CD4"/>
    <w:rsid w:val="00C128AF"/>
    <w:rsid w:val="00C13319"/>
    <w:rsid w:val="00C1560A"/>
    <w:rsid w:val="00C15EB7"/>
    <w:rsid w:val="00C161CE"/>
    <w:rsid w:val="00C16AB2"/>
    <w:rsid w:val="00C17413"/>
    <w:rsid w:val="00C17EC0"/>
    <w:rsid w:val="00C205D1"/>
    <w:rsid w:val="00C206A5"/>
    <w:rsid w:val="00C206EF"/>
    <w:rsid w:val="00C2327B"/>
    <w:rsid w:val="00C23372"/>
    <w:rsid w:val="00C23B9B"/>
    <w:rsid w:val="00C24649"/>
    <w:rsid w:val="00C24F77"/>
    <w:rsid w:val="00C262A5"/>
    <w:rsid w:val="00C279B0"/>
    <w:rsid w:val="00C27F3A"/>
    <w:rsid w:val="00C306E1"/>
    <w:rsid w:val="00C31529"/>
    <w:rsid w:val="00C31F1A"/>
    <w:rsid w:val="00C324F0"/>
    <w:rsid w:val="00C3476F"/>
    <w:rsid w:val="00C36037"/>
    <w:rsid w:val="00C430D0"/>
    <w:rsid w:val="00C45733"/>
    <w:rsid w:val="00C45E65"/>
    <w:rsid w:val="00C45FF4"/>
    <w:rsid w:val="00C53077"/>
    <w:rsid w:val="00C56AD1"/>
    <w:rsid w:val="00C603DE"/>
    <w:rsid w:val="00C61362"/>
    <w:rsid w:val="00C61517"/>
    <w:rsid w:val="00C631BC"/>
    <w:rsid w:val="00C66FF1"/>
    <w:rsid w:val="00C71AA7"/>
    <w:rsid w:val="00C72ED3"/>
    <w:rsid w:val="00C73BCE"/>
    <w:rsid w:val="00C76184"/>
    <w:rsid w:val="00C764D6"/>
    <w:rsid w:val="00C76BB0"/>
    <w:rsid w:val="00C77778"/>
    <w:rsid w:val="00C778D2"/>
    <w:rsid w:val="00C8163B"/>
    <w:rsid w:val="00C828D6"/>
    <w:rsid w:val="00C84B6D"/>
    <w:rsid w:val="00C912D3"/>
    <w:rsid w:val="00C9143F"/>
    <w:rsid w:val="00C91D44"/>
    <w:rsid w:val="00C93384"/>
    <w:rsid w:val="00C95E03"/>
    <w:rsid w:val="00CA164E"/>
    <w:rsid w:val="00CA38A8"/>
    <w:rsid w:val="00CA47CE"/>
    <w:rsid w:val="00CA4F96"/>
    <w:rsid w:val="00CA5212"/>
    <w:rsid w:val="00CA6004"/>
    <w:rsid w:val="00CA64BC"/>
    <w:rsid w:val="00CA6B42"/>
    <w:rsid w:val="00CA7A44"/>
    <w:rsid w:val="00CB039F"/>
    <w:rsid w:val="00CB0C7D"/>
    <w:rsid w:val="00CB1DE8"/>
    <w:rsid w:val="00CB23EC"/>
    <w:rsid w:val="00CB3596"/>
    <w:rsid w:val="00CB365D"/>
    <w:rsid w:val="00CB3774"/>
    <w:rsid w:val="00CB6AB4"/>
    <w:rsid w:val="00CC0AA7"/>
    <w:rsid w:val="00CC1114"/>
    <w:rsid w:val="00CC15B7"/>
    <w:rsid w:val="00CC22AB"/>
    <w:rsid w:val="00CC5FAF"/>
    <w:rsid w:val="00CC70A7"/>
    <w:rsid w:val="00CC7B75"/>
    <w:rsid w:val="00CD0809"/>
    <w:rsid w:val="00CD2EEB"/>
    <w:rsid w:val="00CD4122"/>
    <w:rsid w:val="00CD5A87"/>
    <w:rsid w:val="00CD5D87"/>
    <w:rsid w:val="00CE0CE2"/>
    <w:rsid w:val="00CE103B"/>
    <w:rsid w:val="00CE2827"/>
    <w:rsid w:val="00CE28B9"/>
    <w:rsid w:val="00CE384E"/>
    <w:rsid w:val="00CE49B2"/>
    <w:rsid w:val="00CE523C"/>
    <w:rsid w:val="00CE6E91"/>
    <w:rsid w:val="00CE71FC"/>
    <w:rsid w:val="00CE7D0C"/>
    <w:rsid w:val="00CF3426"/>
    <w:rsid w:val="00CF4A2E"/>
    <w:rsid w:val="00CF5096"/>
    <w:rsid w:val="00CF56A3"/>
    <w:rsid w:val="00CF6C6F"/>
    <w:rsid w:val="00CF6EC3"/>
    <w:rsid w:val="00CF773E"/>
    <w:rsid w:val="00CF7896"/>
    <w:rsid w:val="00D01265"/>
    <w:rsid w:val="00D013FA"/>
    <w:rsid w:val="00D01B35"/>
    <w:rsid w:val="00D01E16"/>
    <w:rsid w:val="00D058E7"/>
    <w:rsid w:val="00D06720"/>
    <w:rsid w:val="00D07B18"/>
    <w:rsid w:val="00D1025B"/>
    <w:rsid w:val="00D131BF"/>
    <w:rsid w:val="00D13D25"/>
    <w:rsid w:val="00D15C21"/>
    <w:rsid w:val="00D16FE1"/>
    <w:rsid w:val="00D20E24"/>
    <w:rsid w:val="00D21BA0"/>
    <w:rsid w:val="00D22E3D"/>
    <w:rsid w:val="00D22F8D"/>
    <w:rsid w:val="00D260D6"/>
    <w:rsid w:val="00D27EB0"/>
    <w:rsid w:val="00D3207A"/>
    <w:rsid w:val="00D35EC2"/>
    <w:rsid w:val="00D36045"/>
    <w:rsid w:val="00D36B4C"/>
    <w:rsid w:val="00D41162"/>
    <w:rsid w:val="00D438B6"/>
    <w:rsid w:val="00D4456A"/>
    <w:rsid w:val="00D53CAE"/>
    <w:rsid w:val="00D571CA"/>
    <w:rsid w:val="00D5736E"/>
    <w:rsid w:val="00D623CE"/>
    <w:rsid w:val="00D6302E"/>
    <w:rsid w:val="00D63094"/>
    <w:rsid w:val="00D632DA"/>
    <w:rsid w:val="00D63991"/>
    <w:rsid w:val="00D63CC7"/>
    <w:rsid w:val="00D64283"/>
    <w:rsid w:val="00D65353"/>
    <w:rsid w:val="00D66B23"/>
    <w:rsid w:val="00D67489"/>
    <w:rsid w:val="00D6780E"/>
    <w:rsid w:val="00D70C21"/>
    <w:rsid w:val="00D71E7E"/>
    <w:rsid w:val="00D73434"/>
    <w:rsid w:val="00D75338"/>
    <w:rsid w:val="00D753DF"/>
    <w:rsid w:val="00D75D89"/>
    <w:rsid w:val="00D77AB3"/>
    <w:rsid w:val="00D77C05"/>
    <w:rsid w:val="00D77EFC"/>
    <w:rsid w:val="00D824B7"/>
    <w:rsid w:val="00D84308"/>
    <w:rsid w:val="00D8632D"/>
    <w:rsid w:val="00D8633E"/>
    <w:rsid w:val="00D8653C"/>
    <w:rsid w:val="00D87598"/>
    <w:rsid w:val="00D8784E"/>
    <w:rsid w:val="00D909F4"/>
    <w:rsid w:val="00D92934"/>
    <w:rsid w:val="00D94CC5"/>
    <w:rsid w:val="00D94CF2"/>
    <w:rsid w:val="00D97865"/>
    <w:rsid w:val="00D978F1"/>
    <w:rsid w:val="00D9796B"/>
    <w:rsid w:val="00D97A1D"/>
    <w:rsid w:val="00DA134B"/>
    <w:rsid w:val="00DA296B"/>
    <w:rsid w:val="00DA5231"/>
    <w:rsid w:val="00DA74CF"/>
    <w:rsid w:val="00DA76E2"/>
    <w:rsid w:val="00DB0923"/>
    <w:rsid w:val="00DB10B5"/>
    <w:rsid w:val="00DB3626"/>
    <w:rsid w:val="00DB5A2C"/>
    <w:rsid w:val="00DB643E"/>
    <w:rsid w:val="00DB73B3"/>
    <w:rsid w:val="00DC01F9"/>
    <w:rsid w:val="00DC179E"/>
    <w:rsid w:val="00DC18AD"/>
    <w:rsid w:val="00DC201D"/>
    <w:rsid w:val="00DC3DA8"/>
    <w:rsid w:val="00DC4247"/>
    <w:rsid w:val="00DC6BF1"/>
    <w:rsid w:val="00DC7A83"/>
    <w:rsid w:val="00DD1EC3"/>
    <w:rsid w:val="00DD34D3"/>
    <w:rsid w:val="00DD4C98"/>
    <w:rsid w:val="00DD5F8E"/>
    <w:rsid w:val="00DD7458"/>
    <w:rsid w:val="00DD7EFB"/>
    <w:rsid w:val="00DD7F22"/>
    <w:rsid w:val="00DE037E"/>
    <w:rsid w:val="00DE1ADD"/>
    <w:rsid w:val="00DE1B40"/>
    <w:rsid w:val="00DE52FB"/>
    <w:rsid w:val="00DE6C66"/>
    <w:rsid w:val="00DE77EA"/>
    <w:rsid w:val="00DE7B10"/>
    <w:rsid w:val="00DF2E22"/>
    <w:rsid w:val="00DF2F12"/>
    <w:rsid w:val="00DF3BCD"/>
    <w:rsid w:val="00DF4450"/>
    <w:rsid w:val="00DF6132"/>
    <w:rsid w:val="00DF6992"/>
    <w:rsid w:val="00DF7461"/>
    <w:rsid w:val="00E003DE"/>
    <w:rsid w:val="00E00BF8"/>
    <w:rsid w:val="00E031D1"/>
    <w:rsid w:val="00E061D6"/>
    <w:rsid w:val="00E0647E"/>
    <w:rsid w:val="00E06773"/>
    <w:rsid w:val="00E067CB"/>
    <w:rsid w:val="00E076BE"/>
    <w:rsid w:val="00E079BA"/>
    <w:rsid w:val="00E105B0"/>
    <w:rsid w:val="00E10DD0"/>
    <w:rsid w:val="00E11585"/>
    <w:rsid w:val="00E116A5"/>
    <w:rsid w:val="00E11F8F"/>
    <w:rsid w:val="00E125A9"/>
    <w:rsid w:val="00E13BB0"/>
    <w:rsid w:val="00E1464B"/>
    <w:rsid w:val="00E14885"/>
    <w:rsid w:val="00E16368"/>
    <w:rsid w:val="00E165C8"/>
    <w:rsid w:val="00E17412"/>
    <w:rsid w:val="00E1779B"/>
    <w:rsid w:val="00E20595"/>
    <w:rsid w:val="00E221C4"/>
    <w:rsid w:val="00E23DA9"/>
    <w:rsid w:val="00E24866"/>
    <w:rsid w:val="00E25D78"/>
    <w:rsid w:val="00E30F85"/>
    <w:rsid w:val="00E3163B"/>
    <w:rsid w:val="00E31B2E"/>
    <w:rsid w:val="00E32190"/>
    <w:rsid w:val="00E32B83"/>
    <w:rsid w:val="00E33C03"/>
    <w:rsid w:val="00E33C74"/>
    <w:rsid w:val="00E33CF2"/>
    <w:rsid w:val="00E3483F"/>
    <w:rsid w:val="00E34991"/>
    <w:rsid w:val="00E35068"/>
    <w:rsid w:val="00E360A6"/>
    <w:rsid w:val="00E366EA"/>
    <w:rsid w:val="00E36FC9"/>
    <w:rsid w:val="00E424AB"/>
    <w:rsid w:val="00E4280E"/>
    <w:rsid w:val="00E43E8C"/>
    <w:rsid w:val="00E445CE"/>
    <w:rsid w:val="00E44C41"/>
    <w:rsid w:val="00E465FA"/>
    <w:rsid w:val="00E46997"/>
    <w:rsid w:val="00E505C1"/>
    <w:rsid w:val="00E51804"/>
    <w:rsid w:val="00E55B07"/>
    <w:rsid w:val="00E55B26"/>
    <w:rsid w:val="00E55CF5"/>
    <w:rsid w:val="00E62829"/>
    <w:rsid w:val="00E65597"/>
    <w:rsid w:val="00E6645F"/>
    <w:rsid w:val="00E67063"/>
    <w:rsid w:val="00E676D3"/>
    <w:rsid w:val="00E678FD"/>
    <w:rsid w:val="00E679F9"/>
    <w:rsid w:val="00E70B0C"/>
    <w:rsid w:val="00E71D4C"/>
    <w:rsid w:val="00E72D98"/>
    <w:rsid w:val="00E7337D"/>
    <w:rsid w:val="00E74140"/>
    <w:rsid w:val="00E74739"/>
    <w:rsid w:val="00E75716"/>
    <w:rsid w:val="00E80E41"/>
    <w:rsid w:val="00E82CE8"/>
    <w:rsid w:val="00E83D85"/>
    <w:rsid w:val="00E8631D"/>
    <w:rsid w:val="00E86CC0"/>
    <w:rsid w:val="00E917F4"/>
    <w:rsid w:val="00E9226A"/>
    <w:rsid w:val="00E9245C"/>
    <w:rsid w:val="00E931A9"/>
    <w:rsid w:val="00E9389C"/>
    <w:rsid w:val="00E93A2A"/>
    <w:rsid w:val="00E95F2A"/>
    <w:rsid w:val="00EA0E5D"/>
    <w:rsid w:val="00EA240F"/>
    <w:rsid w:val="00EA32E2"/>
    <w:rsid w:val="00EA5156"/>
    <w:rsid w:val="00EA51AA"/>
    <w:rsid w:val="00EA5F17"/>
    <w:rsid w:val="00EA5F5A"/>
    <w:rsid w:val="00EA6145"/>
    <w:rsid w:val="00EA6173"/>
    <w:rsid w:val="00EA70C0"/>
    <w:rsid w:val="00EB32F9"/>
    <w:rsid w:val="00EB5F6C"/>
    <w:rsid w:val="00EB69F3"/>
    <w:rsid w:val="00EC030F"/>
    <w:rsid w:val="00EC0AFF"/>
    <w:rsid w:val="00EC14A5"/>
    <w:rsid w:val="00EC3FC4"/>
    <w:rsid w:val="00EC427C"/>
    <w:rsid w:val="00EC54FC"/>
    <w:rsid w:val="00EC5629"/>
    <w:rsid w:val="00EC63F1"/>
    <w:rsid w:val="00EC77DB"/>
    <w:rsid w:val="00EC799B"/>
    <w:rsid w:val="00ED0862"/>
    <w:rsid w:val="00ED2770"/>
    <w:rsid w:val="00ED3B2D"/>
    <w:rsid w:val="00ED4148"/>
    <w:rsid w:val="00ED4482"/>
    <w:rsid w:val="00ED4BFC"/>
    <w:rsid w:val="00ED7233"/>
    <w:rsid w:val="00ED7C9C"/>
    <w:rsid w:val="00EE0DAB"/>
    <w:rsid w:val="00EE1209"/>
    <w:rsid w:val="00EE1FE6"/>
    <w:rsid w:val="00EE3E9A"/>
    <w:rsid w:val="00EE5AC8"/>
    <w:rsid w:val="00EE5B2C"/>
    <w:rsid w:val="00EE7280"/>
    <w:rsid w:val="00EE751F"/>
    <w:rsid w:val="00EF19BA"/>
    <w:rsid w:val="00EF1BBE"/>
    <w:rsid w:val="00EF3262"/>
    <w:rsid w:val="00EF3576"/>
    <w:rsid w:val="00EF4798"/>
    <w:rsid w:val="00EF7833"/>
    <w:rsid w:val="00F01455"/>
    <w:rsid w:val="00F018A6"/>
    <w:rsid w:val="00F02E41"/>
    <w:rsid w:val="00F032DB"/>
    <w:rsid w:val="00F0392B"/>
    <w:rsid w:val="00F043E3"/>
    <w:rsid w:val="00F04DCE"/>
    <w:rsid w:val="00F05A20"/>
    <w:rsid w:val="00F064F1"/>
    <w:rsid w:val="00F07549"/>
    <w:rsid w:val="00F075E4"/>
    <w:rsid w:val="00F07D45"/>
    <w:rsid w:val="00F1133A"/>
    <w:rsid w:val="00F12363"/>
    <w:rsid w:val="00F12E29"/>
    <w:rsid w:val="00F1337D"/>
    <w:rsid w:val="00F13CA4"/>
    <w:rsid w:val="00F14498"/>
    <w:rsid w:val="00F15090"/>
    <w:rsid w:val="00F15147"/>
    <w:rsid w:val="00F15C34"/>
    <w:rsid w:val="00F20060"/>
    <w:rsid w:val="00F2022C"/>
    <w:rsid w:val="00F22437"/>
    <w:rsid w:val="00F22708"/>
    <w:rsid w:val="00F23D6A"/>
    <w:rsid w:val="00F242B4"/>
    <w:rsid w:val="00F24658"/>
    <w:rsid w:val="00F252C5"/>
    <w:rsid w:val="00F25680"/>
    <w:rsid w:val="00F2664D"/>
    <w:rsid w:val="00F26C8D"/>
    <w:rsid w:val="00F27123"/>
    <w:rsid w:val="00F27E7D"/>
    <w:rsid w:val="00F310F9"/>
    <w:rsid w:val="00F31F91"/>
    <w:rsid w:val="00F33B49"/>
    <w:rsid w:val="00F36719"/>
    <w:rsid w:val="00F37E9C"/>
    <w:rsid w:val="00F401AC"/>
    <w:rsid w:val="00F41167"/>
    <w:rsid w:val="00F42E4E"/>
    <w:rsid w:val="00F43A0C"/>
    <w:rsid w:val="00F43D38"/>
    <w:rsid w:val="00F4418C"/>
    <w:rsid w:val="00F44AC1"/>
    <w:rsid w:val="00F45A91"/>
    <w:rsid w:val="00F469C5"/>
    <w:rsid w:val="00F46A1F"/>
    <w:rsid w:val="00F47F62"/>
    <w:rsid w:val="00F50D4A"/>
    <w:rsid w:val="00F5174D"/>
    <w:rsid w:val="00F52DE5"/>
    <w:rsid w:val="00F561E1"/>
    <w:rsid w:val="00F565C2"/>
    <w:rsid w:val="00F567B8"/>
    <w:rsid w:val="00F57ABF"/>
    <w:rsid w:val="00F60402"/>
    <w:rsid w:val="00F63083"/>
    <w:rsid w:val="00F6513A"/>
    <w:rsid w:val="00F65A17"/>
    <w:rsid w:val="00F65E6D"/>
    <w:rsid w:val="00F6619F"/>
    <w:rsid w:val="00F666FF"/>
    <w:rsid w:val="00F709BB"/>
    <w:rsid w:val="00F717F1"/>
    <w:rsid w:val="00F727AC"/>
    <w:rsid w:val="00F737FB"/>
    <w:rsid w:val="00F746D2"/>
    <w:rsid w:val="00F82F03"/>
    <w:rsid w:val="00F83A38"/>
    <w:rsid w:val="00F83F03"/>
    <w:rsid w:val="00F850F0"/>
    <w:rsid w:val="00F854D6"/>
    <w:rsid w:val="00F85B61"/>
    <w:rsid w:val="00F9009D"/>
    <w:rsid w:val="00F907A6"/>
    <w:rsid w:val="00F90BCE"/>
    <w:rsid w:val="00F915B1"/>
    <w:rsid w:val="00F91962"/>
    <w:rsid w:val="00F9299C"/>
    <w:rsid w:val="00F93ABE"/>
    <w:rsid w:val="00F94A76"/>
    <w:rsid w:val="00F95B23"/>
    <w:rsid w:val="00F97125"/>
    <w:rsid w:val="00F97907"/>
    <w:rsid w:val="00FA0025"/>
    <w:rsid w:val="00FA1587"/>
    <w:rsid w:val="00FA2C6A"/>
    <w:rsid w:val="00FA2CD9"/>
    <w:rsid w:val="00FA4FE3"/>
    <w:rsid w:val="00FA50A5"/>
    <w:rsid w:val="00FA55F2"/>
    <w:rsid w:val="00FA598E"/>
    <w:rsid w:val="00FA70D7"/>
    <w:rsid w:val="00FB0159"/>
    <w:rsid w:val="00FB1192"/>
    <w:rsid w:val="00FB218D"/>
    <w:rsid w:val="00FB3EA6"/>
    <w:rsid w:val="00FB41BE"/>
    <w:rsid w:val="00FB41F0"/>
    <w:rsid w:val="00FB451C"/>
    <w:rsid w:val="00FB4AC5"/>
    <w:rsid w:val="00FB4F90"/>
    <w:rsid w:val="00FB64D8"/>
    <w:rsid w:val="00FC2E5A"/>
    <w:rsid w:val="00FC520B"/>
    <w:rsid w:val="00FC5D47"/>
    <w:rsid w:val="00FC5F90"/>
    <w:rsid w:val="00FC6416"/>
    <w:rsid w:val="00FC7B2A"/>
    <w:rsid w:val="00FD05FB"/>
    <w:rsid w:val="00FD162E"/>
    <w:rsid w:val="00FD163B"/>
    <w:rsid w:val="00FD359F"/>
    <w:rsid w:val="00FD3923"/>
    <w:rsid w:val="00FD4335"/>
    <w:rsid w:val="00FD6BA5"/>
    <w:rsid w:val="00FE00BA"/>
    <w:rsid w:val="00FE345F"/>
    <w:rsid w:val="00FE44A1"/>
    <w:rsid w:val="00FE4936"/>
    <w:rsid w:val="00FE5533"/>
    <w:rsid w:val="00FE5E32"/>
    <w:rsid w:val="00FF0B26"/>
    <w:rsid w:val="00FF0CC8"/>
    <w:rsid w:val="00FF21E5"/>
    <w:rsid w:val="00FF2CFA"/>
    <w:rsid w:val="00FF2FD6"/>
    <w:rsid w:val="00FF3109"/>
    <w:rsid w:val="0C74CF43"/>
    <w:rsid w:val="0D2FFCF9"/>
    <w:rsid w:val="2597FBD3"/>
    <w:rsid w:val="3E31C4F1"/>
    <w:rsid w:val="55F9D4B1"/>
    <w:rsid w:val="650C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D2217"/>
  <w15:docId w15:val="{2C1CBC61-6D38-4FC5-A00E-36EDCCD4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D7A"/>
  </w:style>
  <w:style w:type="paragraph" w:styleId="Heading1">
    <w:name w:val="heading 1"/>
    <w:aliases w:val="Section"/>
    <w:basedOn w:val="Normal"/>
    <w:next w:val="Normal"/>
    <w:link w:val="Heading1Char"/>
    <w:uiPriority w:val="9"/>
    <w:qFormat/>
    <w:rsid w:val="00031819"/>
    <w:pPr>
      <w:pBdr>
        <w:top w:val="single" w:sz="24" w:space="0" w:color="A6A6A6" w:themeColor="background1" w:themeShade="A6"/>
        <w:left w:val="single" w:sz="24" w:space="0" w:color="A6A6A6" w:themeColor="background1" w:themeShade="A6"/>
        <w:bottom w:val="single" w:sz="24" w:space="0" w:color="A6A6A6" w:themeColor="background1" w:themeShade="A6"/>
        <w:right w:val="single" w:sz="24" w:space="0" w:color="A6A6A6" w:themeColor="background1" w:themeShade="A6"/>
      </w:pBdr>
      <w:shd w:val="clear" w:color="auto" w:fill="A6A6A6" w:themeFill="background1" w:themeFillShade="A6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aliases w:val="Sub Section"/>
    <w:basedOn w:val="Normal"/>
    <w:next w:val="Normal"/>
    <w:link w:val="Heading2Char"/>
    <w:uiPriority w:val="9"/>
    <w:unhideWhenUsed/>
    <w:qFormat/>
    <w:rsid w:val="00031819"/>
    <w:pPr>
      <w:pBdr>
        <w:top w:val="single" w:sz="24" w:space="0" w:color="D9D9D9" w:themeColor="background1" w:themeShade="D9"/>
        <w:left w:val="single" w:sz="24" w:space="0" w:color="D9D9D9" w:themeColor="background1" w:themeShade="D9"/>
        <w:bottom w:val="single" w:sz="24" w:space="0" w:color="D9D9D9" w:themeColor="background1" w:themeShade="D9"/>
        <w:right w:val="single" w:sz="24" w:space="0" w:color="D9D9D9" w:themeColor="background1" w:themeShade="D9"/>
      </w:pBdr>
      <w:shd w:val="clear" w:color="auto" w:fill="D9D9D9" w:themeFill="background1" w:themeFillShade="D9"/>
      <w:spacing w:after="0"/>
      <w:outlineLvl w:val="1"/>
    </w:pPr>
    <w:rPr>
      <w:caps/>
      <w:spacing w:val="15"/>
    </w:rPr>
  </w:style>
  <w:style w:type="paragraph" w:styleId="Heading3">
    <w:name w:val="heading 3"/>
    <w:aliases w:val="Details"/>
    <w:basedOn w:val="Normal"/>
    <w:next w:val="Normal"/>
    <w:link w:val="Heading3Char"/>
    <w:uiPriority w:val="9"/>
    <w:unhideWhenUsed/>
    <w:qFormat/>
    <w:rsid w:val="00031819"/>
    <w:pPr>
      <w:pBdr>
        <w:top w:val="single" w:sz="6" w:space="2" w:color="262626" w:themeColor="text1" w:themeTint="D9"/>
      </w:pBdr>
      <w:spacing w:before="300" w:after="0"/>
      <w:outlineLvl w:val="2"/>
    </w:pPr>
    <w:rPr>
      <w:caps/>
      <w:color w:val="404040" w:themeColor="text1" w:themeTint="B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233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233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33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33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3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3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9E"/>
  </w:style>
  <w:style w:type="paragraph" w:styleId="Footer">
    <w:name w:val="footer"/>
    <w:basedOn w:val="Normal"/>
    <w:link w:val="FooterChar"/>
    <w:uiPriority w:val="99"/>
    <w:unhideWhenUsed/>
    <w:rsid w:val="00A25D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9E"/>
  </w:style>
  <w:style w:type="paragraph" w:styleId="BalloonText">
    <w:name w:val="Balloon Text"/>
    <w:basedOn w:val="Normal"/>
    <w:link w:val="BalloonTextChar"/>
    <w:uiPriority w:val="99"/>
    <w:semiHidden/>
    <w:unhideWhenUsed/>
    <w:rsid w:val="00A25D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D9E"/>
    <w:rPr>
      <w:rFonts w:ascii="Tahoma" w:hAnsi="Tahoma" w:cs="Tahoma"/>
      <w:sz w:val="16"/>
      <w:szCs w:val="16"/>
    </w:rPr>
  </w:style>
  <w:style w:type="character" w:customStyle="1" w:styleId="Heading2Char">
    <w:name w:val="Heading 2 Char"/>
    <w:aliases w:val="Sub Section Char"/>
    <w:basedOn w:val="DefaultParagraphFont"/>
    <w:link w:val="Heading2"/>
    <w:uiPriority w:val="9"/>
    <w:rsid w:val="00031819"/>
    <w:rPr>
      <w:caps/>
      <w:spacing w:val="15"/>
      <w:shd w:val="clear" w:color="auto" w:fill="D9D9D9" w:themeFill="background1" w:themeFillShade="D9"/>
    </w:rPr>
  </w:style>
  <w:style w:type="paragraph" w:styleId="Title">
    <w:name w:val="Title"/>
    <w:basedOn w:val="Normal"/>
    <w:next w:val="Normal"/>
    <w:link w:val="TitleChar"/>
    <w:uiPriority w:val="10"/>
    <w:qFormat/>
    <w:rsid w:val="00031819"/>
    <w:pPr>
      <w:spacing w:before="0" w:after="0"/>
    </w:pPr>
    <w:rPr>
      <w:rFonts w:asciiTheme="majorHAnsi" w:eastAsiaTheme="majorEastAsia" w:hAnsiTheme="majorHAnsi" w:cstheme="majorBidi"/>
      <w:caps/>
      <w:color w:val="404040" w:themeColor="text1" w:themeTint="BF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1819"/>
    <w:rPr>
      <w:rFonts w:asciiTheme="majorHAnsi" w:eastAsiaTheme="majorEastAsia" w:hAnsiTheme="majorHAnsi" w:cstheme="majorBidi"/>
      <w:caps/>
      <w:color w:val="404040" w:themeColor="text1" w:themeTint="BF"/>
      <w:spacing w:val="10"/>
      <w:sz w:val="52"/>
      <w:szCs w:val="52"/>
    </w:rPr>
  </w:style>
  <w:style w:type="character" w:customStyle="1" w:styleId="Heading3Char">
    <w:name w:val="Heading 3 Char"/>
    <w:aliases w:val="Details Char"/>
    <w:basedOn w:val="DefaultParagraphFont"/>
    <w:link w:val="Heading3"/>
    <w:uiPriority w:val="9"/>
    <w:rsid w:val="00031819"/>
    <w:rPr>
      <w:caps/>
      <w:color w:val="404040" w:themeColor="text1" w:themeTint="BF"/>
      <w:spacing w:val="15"/>
    </w:rPr>
  </w:style>
  <w:style w:type="table" w:styleId="GridTable4-Accent1">
    <w:name w:val="Grid Table 4 Accent 1"/>
    <w:basedOn w:val="TableNormal"/>
    <w:uiPriority w:val="49"/>
    <w:rsid w:val="00DE1ADD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740C05"/>
    <w:pPr>
      <w:ind w:left="720"/>
      <w:contextualSpacing/>
    </w:pPr>
  </w:style>
  <w:style w:type="table" w:styleId="GridTable4-Accent3">
    <w:name w:val="Grid Table 4 Accent 3"/>
    <w:basedOn w:val="TableNormal"/>
    <w:uiPriority w:val="49"/>
    <w:rsid w:val="00682F93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character" w:customStyle="1" w:styleId="Heading1Char">
    <w:name w:val="Heading 1 Char"/>
    <w:aliases w:val="Section Char"/>
    <w:basedOn w:val="DefaultParagraphFont"/>
    <w:link w:val="Heading1"/>
    <w:uiPriority w:val="9"/>
    <w:rsid w:val="00031819"/>
    <w:rPr>
      <w:caps/>
      <w:color w:val="FFFFFF" w:themeColor="background1"/>
      <w:spacing w:val="15"/>
      <w:sz w:val="22"/>
      <w:szCs w:val="22"/>
      <w:shd w:val="clear" w:color="auto" w:fill="A6A6A6" w:themeFill="background1" w:themeFillShade="A6"/>
    </w:rPr>
  </w:style>
  <w:style w:type="paragraph" w:styleId="TOCHeading">
    <w:name w:val="TOC Heading"/>
    <w:basedOn w:val="Heading1"/>
    <w:next w:val="Normal"/>
    <w:uiPriority w:val="39"/>
    <w:unhideWhenUsed/>
    <w:qFormat/>
    <w:rsid w:val="00ED723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B3B21"/>
    <w:pPr>
      <w:tabs>
        <w:tab w:val="right" w:leader="dot" w:pos="10790"/>
      </w:tabs>
      <w:spacing w:after="100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E83D8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83D85"/>
    <w:rPr>
      <w:color w:val="2998E3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C45C2"/>
    <w:pPr>
      <w:tabs>
        <w:tab w:val="right" w:leader="dot" w:pos="10790"/>
      </w:tabs>
      <w:spacing w:after="100" w:line="259" w:lineRule="auto"/>
    </w:pPr>
    <w:rPr>
      <w:rFonts w:cs="Times New Roman"/>
      <w:lang w:bidi="ar-SA"/>
    </w:rPr>
  </w:style>
  <w:style w:type="table" w:styleId="TableGrid">
    <w:name w:val="Table Grid"/>
    <w:basedOn w:val="TableNormal"/>
    <w:uiPriority w:val="59"/>
    <w:rsid w:val="00186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ED723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D7233"/>
    <w:rPr>
      <w:caps/>
      <w:color w:val="595959" w:themeColor="text1" w:themeTint="A6"/>
      <w:spacing w:val="10"/>
      <w:sz w:val="21"/>
      <w:szCs w:val="21"/>
    </w:rPr>
  </w:style>
  <w:style w:type="character" w:styleId="IntenseEmphasis">
    <w:name w:val="Intense Emphasis"/>
    <w:uiPriority w:val="21"/>
    <w:qFormat/>
    <w:rsid w:val="00ED7233"/>
    <w:rPr>
      <w:b/>
      <w:bCs/>
      <w:caps/>
      <w:color w:val="82660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33"/>
    <w:pPr>
      <w:spacing w:before="240" w:after="240" w:line="240" w:lineRule="auto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33"/>
    <w:rPr>
      <w:color w:val="FFCA08" w:themeColor="accent1"/>
      <w:sz w:val="24"/>
      <w:szCs w:val="24"/>
    </w:rPr>
  </w:style>
  <w:style w:type="character" w:styleId="BookTitle">
    <w:name w:val="Book Title"/>
    <w:uiPriority w:val="33"/>
    <w:qFormat/>
    <w:rsid w:val="00ED7233"/>
    <w:rPr>
      <w:b/>
      <w:bCs/>
      <w:i/>
      <w:iCs/>
      <w:spacing w:val="0"/>
    </w:rPr>
  </w:style>
  <w:style w:type="character" w:styleId="IntenseReference">
    <w:name w:val="Intense Reference"/>
    <w:uiPriority w:val="32"/>
    <w:qFormat/>
    <w:rsid w:val="00ED7233"/>
    <w:rPr>
      <w:b/>
      <w:bCs/>
      <w:i/>
      <w:iCs/>
      <w:caps/>
      <w:color w:val="FFCA08" w:themeColor="accent1"/>
    </w:rPr>
  </w:style>
  <w:style w:type="character" w:styleId="SubtleReference">
    <w:name w:val="Subtle Reference"/>
    <w:uiPriority w:val="31"/>
    <w:qFormat/>
    <w:rsid w:val="00ED7233"/>
    <w:rPr>
      <w:b/>
      <w:bCs/>
      <w:color w:val="FFCA08" w:themeColor="accent1"/>
    </w:rPr>
  </w:style>
  <w:style w:type="character" w:styleId="Strong">
    <w:name w:val="Strong"/>
    <w:uiPriority w:val="22"/>
    <w:qFormat/>
    <w:rsid w:val="00ED7233"/>
    <w:rPr>
      <w:b/>
      <w:bCs/>
    </w:rPr>
  </w:style>
  <w:style w:type="table" w:styleId="ListTable4-Accent3">
    <w:name w:val="List Table 4 Accent 3"/>
    <w:basedOn w:val="TableNormal"/>
    <w:uiPriority w:val="49"/>
    <w:rsid w:val="00F567B8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C6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638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63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6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6389"/>
    <w:rPr>
      <w:b/>
      <w:bCs/>
      <w:sz w:val="20"/>
      <w:szCs w:val="20"/>
    </w:rPr>
  </w:style>
  <w:style w:type="table" w:styleId="GridTable4-Accent2">
    <w:name w:val="Grid Table 4 Accent 2"/>
    <w:basedOn w:val="TableNormal"/>
    <w:uiPriority w:val="49"/>
    <w:rsid w:val="002B4DE8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paragraph" w:styleId="Revision">
    <w:name w:val="Revision"/>
    <w:hidden/>
    <w:uiPriority w:val="99"/>
    <w:semiHidden/>
    <w:rsid w:val="00EC5629"/>
    <w:pPr>
      <w:spacing w:after="0" w:line="240" w:lineRule="auto"/>
    </w:pPr>
  </w:style>
  <w:style w:type="paragraph" w:customStyle="1" w:styleId="SourceTableName">
    <w:name w:val="Source Table Name"/>
    <w:basedOn w:val="Normal"/>
    <w:link w:val="SourceTableNameChar"/>
    <w:rsid w:val="00E6645F"/>
    <w:pPr>
      <w:bidi/>
    </w:pPr>
    <w:rPr>
      <w:rFonts w:cs="Aharoni"/>
      <w:color w:val="864A04" w:themeColor="accent2" w:themeShade="80"/>
      <w:szCs w:val="28"/>
    </w:rPr>
  </w:style>
  <w:style w:type="character" w:customStyle="1" w:styleId="SourceTableNameChar">
    <w:name w:val="Source Table Name Char"/>
    <w:basedOn w:val="DefaultParagraphFont"/>
    <w:link w:val="SourceTableName"/>
    <w:rsid w:val="00E6645F"/>
    <w:rPr>
      <w:rFonts w:cs="Aharoni"/>
      <w:color w:val="864A04" w:themeColor="accent2" w:themeShade="80"/>
      <w:szCs w:val="28"/>
    </w:rPr>
  </w:style>
  <w:style w:type="paragraph" w:styleId="NoSpacing">
    <w:name w:val="No Spacing"/>
    <w:link w:val="NoSpacingChar"/>
    <w:uiPriority w:val="1"/>
    <w:qFormat/>
    <w:rsid w:val="00ED7233"/>
    <w:pPr>
      <w:spacing w:after="0" w:line="240" w:lineRule="auto"/>
    </w:pPr>
  </w:style>
  <w:style w:type="table" w:customStyle="1" w:styleId="EventPlannerTable">
    <w:name w:val="Event Planner Table"/>
    <w:basedOn w:val="TableNormal"/>
    <w:uiPriority w:val="99"/>
    <w:rsid w:val="004E5C35"/>
    <w:pPr>
      <w:spacing w:before="40" w:after="0" w:line="240" w:lineRule="auto"/>
    </w:pPr>
    <w:rPr>
      <w:color w:val="595959" w:themeColor="text1" w:themeTint="A6"/>
      <w:sz w:val="18"/>
      <w:szCs w:val="18"/>
      <w:lang w:eastAsia="ja-JP" w:bidi="ar-SA"/>
    </w:rPr>
    <w:tblPr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F2F2" w:themeFill="background1" w:themeFillShade="F2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TableText">
    <w:name w:val="Table Text"/>
    <w:basedOn w:val="Normal"/>
    <w:uiPriority w:val="7"/>
    <w:rsid w:val="004E5C35"/>
    <w:pPr>
      <w:spacing w:before="80" w:after="40" w:line="240" w:lineRule="auto"/>
      <w:ind w:left="115" w:right="115"/>
    </w:pPr>
    <w:rPr>
      <w:rFonts w:asciiTheme="majorHAnsi" w:eastAsiaTheme="majorEastAsia" w:hAnsiTheme="majorHAnsi" w:cstheme="majorBidi"/>
      <w:color w:val="595959" w:themeColor="text1" w:themeTint="A6"/>
      <w:szCs w:val="18"/>
      <w:lang w:eastAsia="ja-JP" w:bidi="ar-SA"/>
    </w:rPr>
  </w:style>
  <w:style w:type="table" w:styleId="GridTable1Light-Accent3">
    <w:name w:val="Grid Table 1 Light Accent 3"/>
    <w:basedOn w:val="TableNormal"/>
    <w:uiPriority w:val="46"/>
    <w:rsid w:val="00AA30DE"/>
    <w:pPr>
      <w:spacing w:after="0" w:line="240" w:lineRule="auto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57617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4">
    <w:name w:val="Grid Table 4 Accent 4"/>
    <w:basedOn w:val="TableNormal"/>
    <w:uiPriority w:val="49"/>
    <w:rsid w:val="0057617E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E125A9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1">
    <w:name w:val="List Table 3 Accent 1"/>
    <w:basedOn w:val="TableNormal"/>
    <w:uiPriority w:val="48"/>
    <w:rsid w:val="00E125A9"/>
    <w:pPr>
      <w:spacing w:after="0" w:line="240" w:lineRule="auto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0477C7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0477C7"/>
    <w:rPr>
      <w:color w:val="808080"/>
    </w:rPr>
  </w:style>
  <w:style w:type="paragraph" w:customStyle="1" w:styleId="DataSource">
    <w:name w:val="Data Source"/>
    <w:basedOn w:val="Heading6"/>
    <w:link w:val="DataSourceChar"/>
    <w:rsid w:val="00EB69F3"/>
    <w:pPr>
      <w:numPr>
        <w:numId w:val="1"/>
      </w:numPr>
      <w:bidi/>
    </w:pPr>
    <w:rPr>
      <w:bCs/>
      <w:color w:val="00B050"/>
    </w:rPr>
  </w:style>
  <w:style w:type="character" w:styleId="FollowedHyperlink">
    <w:name w:val="FollowedHyperlink"/>
    <w:basedOn w:val="DefaultParagraphFont"/>
    <w:uiPriority w:val="99"/>
    <w:semiHidden/>
    <w:unhideWhenUsed/>
    <w:rsid w:val="00EB69F3"/>
    <w:rPr>
      <w:color w:val="7F723D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33"/>
    <w:rPr>
      <w:caps/>
      <w:color w:val="C49A00" w:themeColor="accent1" w:themeShade="BF"/>
      <w:spacing w:val="10"/>
    </w:rPr>
  </w:style>
  <w:style w:type="character" w:customStyle="1" w:styleId="DataSourceChar">
    <w:name w:val="Data Source Char"/>
    <w:basedOn w:val="Heading6Char"/>
    <w:link w:val="DataSource"/>
    <w:rsid w:val="00EB69F3"/>
    <w:rPr>
      <w:bCs/>
      <w:caps/>
      <w:color w:val="00B050"/>
      <w:spacing w:val="10"/>
    </w:rPr>
  </w:style>
  <w:style w:type="table" w:styleId="GridTable4-Accent5">
    <w:name w:val="Grid Table 4 Accent 5"/>
    <w:basedOn w:val="TableNormal"/>
    <w:uiPriority w:val="49"/>
    <w:rsid w:val="006F799D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character" w:customStyle="1" w:styleId="il">
    <w:name w:val="il"/>
    <w:basedOn w:val="DefaultParagraphFont"/>
    <w:rsid w:val="00CA6B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4E6"/>
    <w:rPr>
      <w:rFonts w:ascii="Courier New" w:eastAsia="Times New Roman" w:hAnsi="Courier New" w:cs="Courier New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ED7233"/>
  </w:style>
  <w:style w:type="character" w:customStyle="1" w:styleId="Heading4Char">
    <w:name w:val="Heading 4 Char"/>
    <w:basedOn w:val="DefaultParagraphFont"/>
    <w:link w:val="Heading4"/>
    <w:uiPriority w:val="9"/>
    <w:semiHidden/>
    <w:rsid w:val="00ED7233"/>
    <w:rPr>
      <w:caps/>
      <w:color w:val="C49A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233"/>
    <w:rPr>
      <w:caps/>
      <w:color w:val="C49A0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33"/>
    <w:rPr>
      <w:caps/>
      <w:color w:val="C49A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3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3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7233"/>
    <w:rPr>
      <w:b/>
      <w:bCs/>
      <w:color w:val="C49A00" w:themeColor="accent1" w:themeShade="BF"/>
      <w:sz w:val="16"/>
      <w:szCs w:val="16"/>
    </w:rPr>
  </w:style>
  <w:style w:type="character" w:styleId="Emphasis">
    <w:name w:val="Emphasis"/>
    <w:uiPriority w:val="20"/>
    <w:qFormat/>
    <w:rsid w:val="00ED7233"/>
    <w:rPr>
      <w:caps/>
      <w:color w:val="82660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D723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7233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ED7233"/>
    <w:rPr>
      <w:i/>
      <w:iCs/>
      <w:color w:val="826600" w:themeColor="accent1" w:themeShade="7F"/>
    </w:rPr>
  </w:style>
  <w:style w:type="table" w:styleId="GridTable2">
    <w:name w:val="Grid Table 2"/>
    <w:basedOn w:val="TableNormal"/>
    <w:uiPriority w:val="47"/>
    <w:rsid w:val="00A460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lid-translation">
    <w:name w:val="tlid-translation"/>
    <w:basedOn w:val="DefaultParagraphFont"/>
    <w:rsid w:val="00943A2F"/>
  </w:style>
  <w:style w:type="table" w:customStyle="1" w:styleId="GridTable4-Accent11">
    <w:name w:val="Grid Table 4 - Accent 11"/>
    <w:basedOn w:val="TableNormal"/>
    <w:uiPriority w:val="49"/>
    <w:rsid w:val="009F4229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paragraph" w:customStyle="1" w:styleId="Explanationreference">
    <w:name w:val="Explanation reference"/>
    <w:basedOn w:val="Normal"/>
    <w:link w:val="ExplanationreferenceChar"/>
    <w:qFormat/>
    <w:rsid w:val="00DE1ADD"/>
    <w:pPr>
      <w:spacing w:before="0" w:after="0"/>
    </w:pPr>
    <w:rPr>
      <w:i/>
      <w:color w:val="808080" w:themeColor="background1" w:themeShade="80"/>
    </w:rPr>
  </w:style>
  <w:style w:type="table" w:styleId="GridTable5Dark-Accent1">
    <w:name w:val="Grid Table 5 Dark Accent 1"/>
    <w:basedOn w:val="TableNormal"/>
    <w:uiPriority w:val="50"/>
    <w:rsid w:val="00DE1A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character" w:customStyle="1" w:styleId="ExplanationreferenceChar">
    <w:name w:val="Explanation reference Char"/>
    <w:basedOn w:val="DefaultParagraphFont"/>
    <w:link w:val="Explanationreference"/>
    <w:rsid w:val="00DE1ADD"/>
    <w:rPr>
      <w:i/>
      <w:color w:val="808080" w:themeColor="background1" w:themeShade="80"/>
    </w:rPr>
  </w:style>
  <w:style w:type="table" w:styleId="GridTable2-Accent1">
    <w:name w:val="Grid Table 2 Accent 1"/>
    <w:basedOn w:val="TableNormal"/>
    <w:uiPriority w:val="47"/>
    <w:rsid w:val="001E59D4"/>
    <w:pPr>
      <w:spacing w:after="0" w:line="240" w:lineRule="auto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E1B40"/>
    <w:rPr>
      <w:color w:val="605E5C"/>
      <w:shd w:val="clear" w:color="auto" w:fill="E1DFDD"/>
    </w:rPr>
  </w:style>
  <w:style w:type="table" w:customStyle="1" w:styleId="TableGrid0">
    <w:name w:val="TableGrid"/>
    <w:rsid w:val="006F5DC9"/>
    <w:pPr>
      <w:spacing w:before="0" w:after="0" w:line="240" w:lineRule="auto"/>
    </w:pPr>
    <w:rPr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f01">
    <w:name w:val="cf01"/>
    <w:basedOn w:val="DefaultParagraphFont"/>
    <w:rsid w:val="0033556A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33556A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11">
    <w:name w:val="cf11"/>
    <w:basedOn w:val="DefaultParagraphFont"/>
    <w:rsid w:val="0033556A"/>
    <w:rPr>
      <w:rFonts w:ascii="Segoe UI" w:hAnsi="Segoe UI" w:cs="Segoe UI" w:hint="default"/>
      <w:sz w:val="18"/>
      <w:szCs w:val="18"/>
    </w:rPr>
  </w:style>
  <w:style w:type="character" w:customStyle="1" w:styleId="ui-provider">
    <w:name w:val="ui-provider"/>
    <w:basedOn w:val="DefaultParagraphFont"/>
    <w:rsid w:val="0087343E"/>
  </w:style>
  <w:style w:type="paragraph" w:styleId="ListBullet">
    <w:name w:val="List Bullet"/>
    <w:basedOn w:val="Normal"/>
    <w:uiPriority w:val="99"/>
    <w:unhideWhenUsed/>
    <w:rsid w:val="00CC22AB"/>
    <w:pPr>
      <w:numPr>
        <w:numId w:val="4"/>
      </w:numPr>
      <w:spacing w:before="0"/>
      <w:contextualSpacing/>
    </w:pPr>
    <w:rPr>
      <w:sz w:val="22"/>
      <w:szCs w:val="22"/>
      <w:lang w:bidi="ar-SA"/>
    </w:rPr>
  </w:style>
  <w:style w:type="table" w:styleId="TableGridLight">
    <w:name w:val="Grid Table Light"/>
    <w:basedOn w:val="TableNormal"/>
    <w:uiPriority w:val="40"/>
    <w:rsid w:val="00EF35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3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8925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4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2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6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455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5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54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8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13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590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3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8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2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0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6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darr\Desktop\Doc_Template.dotx" TargetMode="Externa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The following is a summarizing document for the business discovery process made to understand and estimate the scope for the &lt;Customer Project Name&gt; Project</Abstract>
  <CompanyAddress/>
  <CompanyPhone/>
  <CompanyFax/>
  <CompanyEmail>eldarr@excelando.co.il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FF3C4DD0193449167A5C0D4B07B2C" ma:contentTypeVersion="13" ma:contentTypeDescription="Create a new document." ma:contentTypeScope="" ma:versionID="5f4a420de1118164406464478d3bbbdc">
  <xsd:schema xmlns:xsd="http://www.w3.org/2001/XMLSchema" xmlns:xs="http://www.w3.org/2001/XMLSchema" xmlns:p="http://schemas.microsoft.com/office/2006/metadata/properties" xmlns:ns2="509b7683-c015-44e4-bdf6-5cb592c6569c" xmlns:ns3="38f89215-5b2e-4ad2-81d8-21f0bc017b44" targetNamespace="http://schemas.microsoft.com/office/2006/metadata/properties" ma:root="true" ma:fieldsID="fe2f15ba9dd2bfdaf27e6fa22ae03806" ns2:_="" ns3:_="">
    <xsd:import namespace="509b7683-c015-44e4-bdf6-5cb592c6569c"/>
    <xsd:import namespace="38f89215-5b2e-4ad2-81d8-21f0bc017b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x05ea__x05d9__x05d0__x05d5__x05e8__x0020__x05d4__x05d1__x05e2__x05d9__x05d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b7683-c015-44e4-bdf6-5cb592c656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a6b797a-74ca-440d-9f33-86cbf7896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5ea__x05d9__x05d0__x05d5__x05e8__x0020__x05d4__x05d1__x05e2__x05d9__x05d4_" ma:index="20" nillable="true" ma:displayName="תיאור הבעיה" ma:description="תיאור הבעיה שנמצאה בדאטה" ma:internalName="_x05ea__x05d9__x05d0__x05d5__x05e8__x0020__x05d4__x05d1__x05e2__x05d9__x05d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89215-5b2e-4ad2-81d8-21f0bc017b4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10f589b-15c9-4ad0-a231-0cc81a1f8965}" ma:internalName="TaxCatchAll" ma:showField="CatchAllData" ma:web="38f89215-5b2e-4ad2-81d8-21f0bc017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f89215-5b2e-4ad2-81d8-21f0bc017b44" xsi:nil="true"/>
    <lcf76f155ced4ddcb4097134ff3c332f xmlns="509b7683-c015-44e4-bdf6-5cb592c6569c">
      <Terms xmlns="http://schemas.microsoft.com/office/infopath/2007/PartnerControls"/>
    </lcf76f155ced4ddcb4097134ff3c332f>
    <_x05ea__x05d9__x05d0__x05d5__x05e8__x0020__x05d4__x05d1__x05e2__x05d9__x05d4_ xmlns="509b7683-c015-44e4-bdf6-5cb592c6569c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217823-D23F-4FC6-B5E7-729DA2646506}"/>
</file>

<file path=customXml/itemProps3.xml><?xml version="1.0" encoding="utf-8"?>
<ds:datastoreItem xmlns:ds="http://schemas.openxmlformats.org/officeDocument/2006/customXml" ds:itemID="{B2166FF0-5A31-4104-AB7F-C2795B580F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B200B1-71D0-443F-B53F-B95577520D9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6A0DC50-B042-4820-8105-9A1F3FFEEB19}">
  <ds:schemaRefs>
    <ds:schemaRef ds:uri="http://schemas.microsoft.com/office/2006/metadata/properties"/>
    <ds:schemaRef ds:uri="http://schemas.microsoft.com/office/infopath/2007/PartnerControls"/>
    <ds:schemaRef ds:uri="2759b240-8b4c-45c3-ac0d-5815445be29a"/>
    <ds:schemaRef ds:uri="6b917ca7-df81-4ca2-a20e-1304a2d9e3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Doc_Template</Template>
  <TotalTime>20</TotalTime>
  <Pages>5</Pages>
  <Words>404</Words>
  <Characters>2033</Characters>
  <Application>Microsoft Office Word</Application>
  <DocSecurity>0</DocSecurity>
  <Lines>203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חברת מ. א. ר – מערכת BI</vt:lpstr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חברת מ. א. ר – מערכת BI</dc:title>
  <dc:subject>גרסה 5.</dc:subject>
  <dc:creator>Eldar Rozencvaig</dc:creator>
  <cp:keywords/>
  <dc:description/>
  <cp:lastModifiedBy>Mor Talia Nagar</cp:lastModifiedBy>
  <cp:revision>3</cp:revision>
  <cp:lastPrinted>2014-12-30T16:41:00Z</cp:lastPrinted>
  <dcterms:created xsi:type="dcterms:W3CDTF">2026-06-01T11:17:00Z</dcterms:created>
  <dcterms:modified xsi:type="dcterms:W3CDTF">2026-06-01T11:39:00Z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0x0101007D2FF3C4DD0193449167A5C0D4B07B2C</vt:lpwstr>
  </property>
  <property fmtid="{D5CDD505-2E9C-101B-9397-08002B2CF9AE}" pid="3" name="Document Type">
    <vt:lpwstr/>
  </property>
  <property fmtid="{D5CDD505-2E9C-101B-9397-08002B2CF9AE}" pid="4" name="GrammarlyDocumentId">
    <vt:lpwstr>c192c67d942a0cb7c44d80224a783c04898e99abcaef0f0d170ea1e65489a13a</vt:lpwstr>
  </property>
  <property fmtid="{D5CDD505-2E9C-101B-9397-08002B2CF9AE}" pid="5" name="MediaServiceImageTags">
    <vt:lpwstr/>
  </property>
</Properties>
</file>